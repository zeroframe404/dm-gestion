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30DA1545" w:rsidR="00936384" w:rsidRDefault="00936384" w:rsidP="008910E8">
            <w:r w:rsidRPr="00936384">
              <w:t>ListarProductoresDeUsuario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0F33CF88" w:rsidR="00936384" w:rsidRDefault="00936384" w:rsidP="008910E8">
            <w:r w:rsidRPr="00936384">
              <w:t>Listar Productores De Usuario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300AE7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300AE7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7261ECC6" w:rsidR="00936384" w:rsidRPr="00A23A95" w:rsidRDefault="00936384" w:rsidP="008910E8">
            <w:r w:rsidRPr="00D33C08">
              <w:t>ar.com.glmsa.seguros.comercial.apiglm.</w:t>
            </w:r>
            <w:r>
              <w:t>c</w:t>
            </w:r>
            <w:r w:rsidRPr="00936384">
              <w:t>otizacion.</w:t>
            </w:r>
            <w:r>
              <w:t>awsl</w:t>
            </w:r>
            <w:r w:rsidRPr="00936384">
              <w:t>istar</w:t>
            </w:r>
            <w:r>
              <w:t>p</w:t>
            </w:r>
            <w:r w:rsidRPr="00936384">
              <w:t>roductores</w:t>
            </w:r>
            <w:r>
              <w:t>d</w:t>
            </w:r>
            <w:r w:rsidRPr="00936384">
              <w:t>e</w:t>
            </w:r>
            <w:r>
              <w:t>u</w:t>
            </w:r>
            <w:r w:rsidRPr="00936384">
              <w:t>suario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300AE7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4498E60" w:rsidR="00936384" w:rsidRDefault="00300AE7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300AE7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6B7FF985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r w:rsidR="00591042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208"/>
        <w:gridCol w:w="2279"/>
        <w:gridCol w:w="1343"/>
        <w:gridCol w:w="4033"/>
      </w:tblGrid>
      <w:tr w:rsidR="005700DB" w:rsidRPr="002E2BD8" w14:paraId="6D0C7650" w14:textId="77777777" w:rsidTr="00B06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494A72A6" w14:textId="77777777" w:rsidR="002E2BD8" w:rsidRPr="002E2BD8" w:rsidRDefault="002E2BD8" w:rsidP="005F2124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5F21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26" w:type="dxa"/>
            <w:noWrap/>
            <w:hideMark/>
          </w:tcPr>
          <w:p w14:paraId="21C6C831" w14:textId="77777777" w:rsidR="002E2BD8" w:rsidRPr="002E2BD8" w:rsidRDefault="002E2BD8" w:rsidP="005F21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4050" w:type="dxa"/>
            <w:hideMark/>
          </w:tcPr>
          <w:p w14:paraId="61FAC961" w14:textId="77777777" w:rsidR="002E2BD8" w:rsidRPr="002E2BD8" w:rsidRDefault="002E2BD8" w:rsidP="005F21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2E2BD8" w:rsidRPr="002E2BD8" w14:paraId="7BC4B334" w14:textId="77777777" w:rsidTr="00B0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hideMark/>
          </w:tcPr>
          <w:p w14:paraId="1223C05E" w14:textId="7F42AECE" w:rsidR="002E2BD8" w:rsidRPr="002E2BD8" w:rsidRDefault="009E3A9E" w:rsidP="000A07FE">
            <w:r>
              <w:t>EmpCod</w:t>
            </w:r>
          </w:p>
        </w:tc>
        <w:tc>
          <w:tcPr>
            <w:tcW w:w="2279" w:type="dxa"/>
            <w:noWrap/>
            <w:hideMark/>
          </w:tcPr>
          <w:p w14:paraId="00979FCF" w14:textId="3D9156B4" w:rsidR="002E2BD8" w:rsidRPr="002E2BD8" w:rsidRDefault="00326FE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 (</w:t>
            </w:r>
            <w:r w:rsidR="00E947B1">
              <w:t>2</w:t>
            </w:r>
            <w:r>
              <w:t>)</w:t>
            </w:r>
          </w:p>
        </w:tc>
        <w:tc>
          <w:tcPr>
            <w:tcW w:w="1326" w:type="dxa"/>
            <w:hideMark/>
          </w:tcPr>
          <w:p w14:paraId="53DA6A84" w14:textId="77777777" w:rsidR="002E2BD8" w:rsidRPr="002E2BD8" w:rsidRDefault="002E2BD8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4050" w:type="dxa"/>
            <w:hideMark/>
          </w:tcPr>
          <w:p w14:paraId="7D352B22" w14:textId="6ADEC5A3" w:rsidR="002E2BD8" w:rsidRPr="002E2BD8" w:rsidRDefault="00326FE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Codigo de empresa</w:t>
            </w:r>
          </w:p>
        </w:tc>
      </w:tr>
      <w:tr w:rsidR="002E2BD8" w:rsidRPr="002E2BD8" w14:paraId="5C8C2A76" w14:textId="77777777" w:rsidTr="00B063AB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441BDBD5" w14:textId="07A73A90" w:rsidR="002E2BD8" w:rsidRPr="002E2BD8" w:rsidRDefault="00326FE5" w:rsidP="000A07FE">
            <w:r>
              <w:t>UsuCod</w:t>
            </w:r>
          </w:p>
        </w:tc>
        <w:tc>
          <w:tcPr>
            <w:tcW w:w="2279" w:type="dxa"/>
            <w:noWrap/>
          </w:tcPr>
          <w:p w14:paraId="7BCD63A6" w14:textId="159BD87D" w:rsidR="002E2BD8" w:rsidRPr="002E2BD8" w:rsidRDefault="00E947B1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 (10)</w:t>
            </w:r>
          </w:p>
        </w:tc>
        <w:tc>
          <w:tcPr>
            <w:tcW w:w="1326" w:type="dxa"/>
          </w:tcPr>
          <w:p w14:paraId="1174DF61" w14:textId="5F7404AF" w:rsidR="002E2BD8" w:rsidRPr="002E2BD8" w:rsidRDefault="00E947B1" w:rsidP="000A0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4050" w:type="dxa"/>
          </w:tcPr>
          <w:p w14:paraId="4BAA3A52" w14:textId="3B99C809" w:rsidR="002E2BD8" w:rsidRPr="002E2BD8" w:rsidRDefault="00E947B1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Codigo de usuario</w:t>
            </w:r>
          </w:p>
        </w:tc>
      </w:tr>
    </w:tbl>
    <w:p w14:paraId="41F71F14" w14:textId="1D87B2F9" w:rsidR="00217CD6" w:rsidRDefault="00217CD6" w:rsidP="00217CD6"/>
    <w:p w14:paraId="1882904E" w14:textId="54F74FCC" w:rsidR="00422764" w:rsidRDefault="00422764" w:rsidP="00422764">
      <w:pPr>
        <w:pStyle w:val="Ttulo"/>
      </w:pPr>
      <w:r>
        <w:t>Definición de Output</w:t>
      </w:r>
      <w:r w:rsidR="005F2124">
        <w:t xml:space="preserve"> – Json OK</w:t>
      </w:r>
    </w:p>
    <w:p w14:paraId="2EBD2F22" w14:textId="7F3CBCD6" w:rsidR="00BC3137" w:rsidRPr="00BC3137" w:rsidRDefault="00300AE7" w:rsidP="00BC3137">
      <w:r>
        <w:t>Es una colección de productores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3E538A71" w:rsidR="00B063AB" w:rsidRPr="00997722" w:rsidRDefault="00B063AB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627" w:type="dxa"/>
            <w:noWrap/>
            <w:hideMark/>
          </w:tcPr>
          <w:p w14:paraId="79C0C051" w14:textId="48DB5F8D" w:rsidR="00B063AB" w:rsidRPr="00997722" w:rsidRDefault="00F32BD2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(7)</w:t>
            </w:r>
          </w:p>
        </w:tc>
        <w:tc>
          <w:tcPr>
            <w:tcW w:w="6171" w:type="dxa"/>
            <w:hideMark/>
          </w:tcPr>
          <w:p w14:paraId="729EEB7E" w14:textId="2DD5BCE4" w:rsidR="00B063AB" w:rsidRPr="00997722" w:rsidRDefault="00F32BD2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productor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68735C31" w:rsidR="00B063AB" w:rsidRPr="00997722" w:rsidRDefault="00484503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Nombre</w:t>
            </w:r>
          </w:p>
        </w:tc>
        <w:tc>
          <w:tcPr>
            <w:tcW w:w="1627" w:type="dxa"/>
            <w:noWrap/>
          </w:tcPr>
          <w:p w14:paraId="39203AE8" w14:textId="7731B7EE" w:rsidR="00B063AB" w:rsidRPr="00997722" w:rsidRDefault="00B063AB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 w:rsidR="00484503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</w:t>
            </w:r>
            <w:r w:rsidR="00484503">
              <w:rPr>
                <w:rFonts w:cs="Arial"/>
                <w:color w:val="000000" w:themeColor="text1"/>
                <w:lang w:eastAsia="es-AR"/>
              </w:rPr>
              <w:t>60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2480ABC7" w14:textId="2B5CE28F" w:rsidR="00B063AB" w:rsidRPr="00997722" w:rsidRDefault="00484503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Nombre de productor</w:t>
            </w:r>
          </w:p>
        </w:tc>
      </w:tr>
    </w:tbl>
    <w:p w14:paraId="07EBA62D" w14:textId="77777777" w:rsidR="00DD7299" w:rsidRPr="00DD7299" w:rsidRDefault="00DD7299" w:rsidP="00DD7299"/>
    <w:sectPr w:rsidR="00DD7299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774FEC" w14:textId="77777777" w:rsidR="00EC6AA5" w:rsidRDefault="00EC6AA5" w:rsidP="00F550AF">
      <w:pPr>
        <w:spacing w:after="0" w:line="240" w:lineRule="auto"/>
      </w:pPr>
      <w:r>
        <w:separator/>
      </w:r>
    </w:p>
  </w:endnote>
  <w:endnote w:type="continuationSeparator" w:id="0">
    <w:p w14:paraId="7A4EFE6F" w14:textId="77777777" w:rsidR="00EC6AA5" w:rsidRDefault="00EC6AA5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ABDA7E" w14:textId="77777777" w:rsidR="00EC6AA5" w:rsidRDefault="00EC6AA5" w:rsidP="00F550AF">
      <w:pPr>
        <w:spacing w:after="0" w:line="240" w:lineRule="auto"/>
      </w:pPr>
      <w:r>
        <w:separator/>
      </w:r>
    </w:p>
  </w:footnote>
  <w:footnote w:type="continuationSeparator" w:id="0">
    <w:p w14:paraId="309093CB" w14:textId="77777777" w:rsidR="00EC6AA5" w:rsidRDefault="00EC6AA5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A07FE"/>
    <w:rsid w:val="000D4341"/>
    <w:rsid w:val="000F759D"/>
    <w:rsid w:val="00180A6F"/>
    <w:rsid w:val="001C35EF"/>
    <w:rsid w:val="001D4EA4"/>
    <w:rsid w:val="00210274"/>
    <w:rsid w:val="00210E7A"/>
    <w:rsid w:val="002124C2"/>
    <w:rsid w:val="00217CD6"/>
    <w:rsid w:val="00274FF7"/>
    <w:rsid w:val="002856F0"/>
    <w:rsid w:val="00293239"/>
    <w:rsid w:val="002B3B43"/>
    <w:rsid w:val="002B7B75"/>
    <w:rsid w:val="002C53D0"/>
    <w:rsid w:val="002D5B5F"/>
    <w:rsid w:val="002E2BD8"/>
    <w:rsid w:val="00300AE7"/>
    <w:rsid w:val="00310B1B"/>
    <w:rsid w:val="00326FE5"/>
    <w:rsid w:val="00340890"/>
    <w:rsid w:val="00362100"/>
    <w:rsid w:val="003653AB"/>
    <w:rsid w:val="003739C0"/>
    <w:rsid w:val="003F02D9"/>
    <w:rsid w:val="003F5569"/>
    <w:rsid w:val="003F7671"/>
    <w:rsid w:val="00402DA6"/>
    <w:rsid w:val="00422764"/>
    <w:rsid w:val="004306C6"/>
    <w:rsid w:val="00447458"/>
    <w:rsid w:val="00457662"/>
    <w:rsid w:val="0048443D"/>
    <w:rsid w:val="00484503"/>
    <w:rsid w:val="00484A65"/>
    <w:rsid w:val="004A0C10"/>
    <w:rsid w:val="004C1C4C"/>
    <w:rsid w:val="004F5DA2"/>
    <w:rsid w:val="00521639"/>
    <w:rsid w:val="005700DB"/>
    <w:rsid w:val="00591042"/>
    <w:rsid w:val="005B23D4"/>
    <w:rsid w:val="005C36C8"/>
    <w:rsid w:val="005F2124"/>
    <w:rsid w:val="00623F24"/>
    <w:rsid w:val="00656708"/>
    <w:rsid w:val="00662FC8"/>
    <w:rsid w:val="0067710C"/>
    <w:rsid w:val="006D7FDB"/>
    <w:rsid w:val="00710EBA"/>
    <w:rsid w:val="007304CA"/>
    <w:rsid w:val="00730743"/>
    <w:rsid w:val="007637C4"/>
    <w:rsid w:val="00770F06"/>
    <w:rsid w:val="007A315A"/>
    <w:rsid w:val="007D6041"/>
    <w:rsid w:val="007E7B91"/>
    <w:rsid w:val="00817B51"/>
    <w:rsid w:val="00894B06"/>
    <w:rsid w:val="008A507B"/>
    <w:rsid w:val="008C4642"/>
    <w:rsid w:val="008E102E"/>
    <w:rsid w:val="008F37DB"/>
    <w:rsid w:val="0091585E"/>
    <w:rsid w:val="00936384"/>
    <w:rsid w:val="0097624B"/>
    <w:rsid w:val="009D4D7C"/>
    <w:rsid w:val="009D4EC2"/>
    <w:rsid w:val="009E3A9E"/>
    <w:rsid w:val="00AB4FA1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7004"/>
    <w:rsid w:val="00BA070F"/>
    <w:rsid w:val="00BB0932"/>
    <w:rsid w:val="00BC3137"/>
    <w:rsid w:val="00BE613C"/>
    <w:rsid w:val="00C87C4B"/>
    <w:rsid w:val="00CC3049"/>
    <w:rsid w:val="00D026DE"/>
    <w:rsid w:val="00D12D77"/>
    <w:rsid w:val="00D4761E"/>
    <w:rsid w:val="00D50966"/>
    <w:rsid w:val="00D5217B"/>
    <w:rsid w:val="00D53BDD"/>
    <w:rsid w:val="00D57A83"/>
    <w:rsid w:val="00D71064"/>
    <w:rsid w:val="00DB214E"/>
    <w:rsid w:val="00DD69C1"/>
    <w:rsid w:val="00DD7299"/>
    <w:rsid w:val="00E60350"/>
    <w:rsid w:val="00E6528D"/>
    <w:rsid w:val="00E947B1"/>
    <w:rsid w:val="00EA7A06"/>
    <w:rsid w:val="00EB727F"/>
    <w:rsid w:val="00EC6AA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3AB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dc01\Usuarios\Comun\GLM%20-%20Gr&#225;fica\GLM\Plantilla%20Documentacion%20v2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3359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3359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3359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833598"/>
    <w:rsid w:val="0087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Documentacion v2.0.dotx</Template>
  <TotalTime>88</TotalTime>
  <Pages>1</Pages>
  <Words>101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34</cp:revision>
  <dcterms:created xsi:type="dcterms:W3CDTF">2020-11-18T18:39:00Z</dcterms:created>
  <dcterms:modified xsi:type="dcterms:W3CDTF">2020-11-19T17:38:00Z</dcterms:modified>
</cp:coreProperties>
</file>