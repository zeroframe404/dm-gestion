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07F3A7D3" w:rsidR="00936384" w:rsidRDefault="00563DEB" w:rsidP="008910E8">
            <w:r w:rsidRPr="008479E1">
              <w:t>ListarCondicionDePago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148750CB" w:rsidR="00936384" w:rsidRDefault="00383EE6" w:rsidP="008910E8">
            <w:r w:rsidRPr="00383EE6">
              <w:t xml:space="preserve">Listar </w:t>
            </w:r>
            <w:r w:rsidR="00B60EF0">
              <w:t>Condiciones de Pago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8814DC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8814DC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3F6D00BA" w:rsidR="00936384" w:rsidRPr="00A23A95" w:rsidRDefault="00936384" w:rsidP="008910E8">
            <w:r w:rsidRPr="00D33C08">
              <w:t>ar.com.glmsa.seguros.comercial.apiglm.</w:t>
            </w:r>
            <w:r>
              <w:t>c</w:t>
            </w:r>
            <w:r w:rsidRPr="00936384">
              <w:t>otizacion.</w:t>
            </w:r>
            <w:r>
              <w:t>awsl</w:t>
            </w:r>
            <w:r w:rsidRPr="00936384">
              <w:t>istar</w:t>
            </w:r>
            <w:r w:rsidR="00B60EF0">
              <w:t>condiciones</w:t>
            </w:r>
            <w:r w:rsidR="00A51742">
              <w:t>depago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8814DC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8814DC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8814DC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3C58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4E6F41" w:rsidRPr="002E2BD8" w14:paraId="395DFE05" w14:textId="77777777" w:rsidTr="003C5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08924BEA" w14:textId="47178D0B" w:rsidR="004E6F41" w:rsidRDefault="004E6F41" w:rsidP="000A07FE">
            <w:r>
              <w:t>EmpCod</w:t>
            </w:r>
          </w:p>
        </w:tc>
        <w:tc>
          <w:tcPr>
            <w:tcW w:w="2279" w:type="dxa"/>
            <w:noWrap/>
          </w:tcPr>
          <w:p w14:paraId="6F76FDF0" w14:textId="6FAB44AB" w:rsidR="004E6F41" w:rsidRDefault="004E6F41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(2)</w:t>
            </w:r>
          </w:p>
        </w:tc>
        <w:tc>
          <w:tcPr>
            <w:tcW w:w="1343" w:type="dxa"/>
          </w:tcPr>
          <w:p w14:paraId="42F8C74A" w14:textId="2DC04FBA" w:rsidR="004E6F41" w:rsidRPr="002E2BD8" w:rsidRDefault="00C714F5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33" w:type="dxa"/>
          </w:tcPr>
          <w:p w14:paraId="5D023953" w14:textId="51031CBB" w:rsidR="004E6F41" w:rsidRDefault="00C714F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Codigo de empresa</w:t>
            </w:r>
          </w:p>
        </w:tc>
      </w:tr>
      <w:tr w:rsidR="004E6F41" w:rsidRPr="002E2BD8" w14:paraId="5CABEAA6" w14:textId="77777777" w:rsidTr="003C58DC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08C48F7C" w14:textId="24D484CF" w:rsidR="004E6F41" w:rsidRDefault="00C714F5" w:rsidP="000A07FE">
            <w:r>
              <w:t>UsuCod</w:t>
            </w:r>
          </w:p>
        </w:tc>
        <w:tc>
          <w:tcPr>
            <w:tcW w:w="2279" w:type="dxa"/>
            <w:noWrap/>
          </w:tcPr>
          <w:p w14:paraId="77C139F3" w14:textId="093F0BD5" w:rsidR="004E6F41" w:rsidRDefault="00C714F5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10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4AD90672" w14:textId="1DAC1E44" w:rsidR="004E6F41" w:rsidRPr="002E2BD8" w:rsidRDefault="00C714F5" w:rsidP="000A0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33" w:type="dxa"/>
          </w:tcPr>
          <w:p w14:paraId="02D9129E" w14:textId="596D14D5" w:rsidR="004E6F41" w:rsidRDefault="00C714F5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Codigo de usuario</w:t>
            </w:r>
          </w:p>
        </w:tc>
      </w:tr>
      <w:tr w:rsidR="002E2BD8" w:rsidRPr="002E2BD8" w14:paraId="7BC4B334" w14:textId="77777777" w:rsidTr="003C5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223C05E" w14:textId="165532D7" w:rsidR="002E2BD8" w:rsidRPr="002E2BD8" w:rsidRDefault="00436BA6" w:rsidP="000A07FE">
            <w:r>
              <w:t>RamCod</w:t>
            </w:r>
          </w:p>
        </w:tc>
        <w:tc>
          <w:tcPr>
            <w:tcW w:w="2279" w:type="dxa"/>
            <w:noWrap/>
            <w:hideMark/>
          </w:tcPr>
          <w:p w14:paraId="00979FCF" w14:textId="3D9156B4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</w:t>
            </w:r>
            <w:r w:rsidR="00E947B1">
              <w:t>2</w:t>
            </w:r>
            <w:r>
              <w:t>)</w:t>
            </w:r>
          </w:p>
        </w:tc>
        <w:tc>
          <w:tcPr>
            <w:tcW w:w="1343" w:type="dxa"/>
            <w:hideMark/>
          </w:tcPr>
          <w:p w14:paraId="53DA6A84" w14:textId="77777777" w:rsidR="002E2BD8" w:rsidRPr="002E2BD8" w:rsidRDefault="002E2BD8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4033" w:type="dxa"/>
            <w:hideMark/>
          </w:tcPr>
          <w:p w14:paraId="7D352B22" w14:textId="55574AD7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Codigo de </w:t>
            </w:r>
            <w:r w:rsidR="00280950">
              <w:t>rama</w:t>
            </w:r>
          </w:p>
        </w:tc>
      </w:tr>
      <w:tr w:rsidR="003C58DC" w:rsidRPr="002E2BD8" w14:paraId="500B529B" w14:textId="77777777" w:rsidTr="003C58DC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3C6B944B" w14:textId="530CAE02" w:rsidR="003C58DC" w:rsidRDefault="003C58DC" w:rsidP="003C58DC">
            <w:r>
              <w:rPr>
                <w:rFonts w:cs="Arial"/>
                <w:color w:val="000000" w:themeColor="text1"/>
                <w:lang w:eastAsia="es-AR"/>
              </w:rPr>
              <w:t>VigenciaDesde</w:t>
            </w:r>
          </w:p>
        </w:tc>
        <w:tc>
          <w:tcPr>
            <w:tcW w:w="2279" w:type="dxa"/>
            <w:noWrap/>
          </w:tcPr>
          <w:p w14:paraId="0624D505" w14:textId="287C6350" w:rsidR="003C58DC" w:rsidRDefault="003C58DC" w:rsidP="003C58D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8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4E0CD724" w14:textId="46FAACB5" w:rsidR="003C58DC" w:rsidRPr="002E2BD8" w:rsidRDefault="003C58DC" w:rsidP="003C5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5DA64E01" w14:textId="19C081E2" w:rsidR="003C58DC" w:rsidRDefault="003C58DC" w:rsidP="003C58D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Fecha inicio de vigencia en formato AAAAMMDD</w:t>
            </w:r>
          </w:p>
        </w:tc>
      </w:tr>
      <w:tr w:rsidR="003C58DC" w:rsidRPr="002E2BD8" w14:paraId="7DD187A5" w14:textId="77777777" w:rsidTr="003C5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598FBFDE" w14:textId="145A3AFE" w:rsidR="003C58DC" w:rsidRPr="008F2C69" w:rsidRDefault="003C58DC" w:rsidP="003C58DC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ProCod</w:t>
            </w:r>
          </w:p>
        </w:tc>
        <w:tc>
          <w:tcPr>
            <w:tcW w:w="2279" w:type="dxa"/>
            <w:noWrap/>
          </w:tcPr>
          <w:p w14:paraId="7AC07A5E" w14:textId="1FE8FB9C" w:rsidR="003C58DC" w:rsidRPr="008F2C69" w:rsidRDefault="003C58DC" w:rsidP="003C58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(7)</w:t>
            </w:r>
          </w:p>
        </w:tc>
        <w:tc>
          <w:tcPr>
            <w:tcW w:w="1343" w:type="dxa"/>
          </w:tcPr>
          <w:p w14:paraId="4523565E" w14:textId="2ADFA6BF" w:rsidR="003C58DC" w:rsidRPr="008F2C69" w:rsidRDefault="003C58DC" w:rsidP="003C58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77B5357A" w14:textId="7C79C776" w:rsidR="003C58DC" w:rsidRPr="008F2C69" w:rsidRDefault="003C58DC" w:rsidP="003C58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productor</w:t>
            </w:r>
          </w:p>
        </w:tc>
      </w:tr>
      <w:tr w:rsidR="003C58DC" w:rsidRPr="002E2BD8" w14:paraId="65AAA2BD" w14:textId="77777777" w:rsidTr="003C58D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36FC2457" w14:textId="5BAD56C5" w:rsidR="003C58DC" w:rsidRPr="008F2C69" w:rsidRDefault="00F6689E" w:rsidP="003C58DC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PCCod</w:t>
            </w:r>
          </w:p>
        </w:tc>
        <w:tc>
          <w:tcPr>
            <w:tcW w:w="2279" w:type="dxa"/>
            <w:noWrap/>
          </w:tcPr>
          <w:p w14:paraId="020AEFA8" w14:textId="3EEF313D" w:rsidR="003C58DC" w:rsidRPr="008F2C69" w:rsidRDefault="00F6689E" w:rsidP="003C5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5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7898AF88" w14:textId="4570B3E8" w:rsidR="003C58DC" w:rsidRPr="008F2C69" w:rsidRDefault="00F6689E" w:rsidP="003C5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1492FAC2" w14:textId="0E3A9B81" w:rsidR="003C58DC" w:rsidRPr="008F2C69" w:rsidRDefault="00F6689E" w:rsidP="003C5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</w:t>
            </w:r>
            <w:r w:rsidR="00C36814">
              <w:rPr>
                <w:rFonts w:cs="Arial"/>
                <w:color w:val="000000" w:themeColor="text1"/>
                <w:lang w:eastAsia="es-AR"/>
              </w:rPr>
              <w:t xml:space="preserve">de </w:t>
            </w:r>
            <w:r>
              <w:rPr>
                <w:rFonts w:cs="Arial"/>
                <w:color w:val="000000" w:themeColor="text1"/>
                <w:lang w:eastAsia="es-AR"/>
              </w:rPr>
              <w:t>plan comercial</w:t>
            </w:r>
          </w:p>
        </w:tc>
      </w:tr>
      <w:tr w:rsidR="003C58DC" w:rsidRPr="002E2BD8" w14:paraId="1AC26B47" w14:textId="77777777" w:rsidTr="003C5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393F746C" w14:textId="26282CF0" w:rsidR="003C58DC" w:rsidRPr="008F2C69" w:rsidRDefault="00F6689E" w:rsidP="003C58DC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MFacCod</w:t>
            </w:r>
          </w:p>
        </w:tc>
        <w:tc>
          <w:tcPr>
            <w:tcW w:w="2279" w:type="dxa"/>
            <w:noWrap/>
          </w:tcPr>
          <w:p w14:paraId="52623551" w14:textId="56210014" w:rsidR="003C58DC" w:rsidRPr="008F2C69" w:rsidRDefault="00C36814" w:rsidP="003C58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3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1CA4355A" w14:textId="187DF4AA" w:rsidR="003C58DC" w:rsidRPr="008F2C69" w:rsidRDefault="003C58DC" w:rsidP="003C58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629F77C3" w14:textId="26F4C085" w:rsidR="003C58DC" w:rsidRPr="008F2C69" w:rsidRDefault="00C36814" w:rsidP="003C58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forma de pago</w:t>
            </w:r>
          </w:p>
        </w:tc>
      </w:tr>
      <w:tr w:rsidR="00C36814" w:rsidRPr="002E2BD8" w14:paraId="5313E069" w14:textId="77777777" w:rsidTr="003C58D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34999E09" w14:textId="7BDB1E6A" w:rsidR="00C36814" w:rsidRDefault="00C36814" w:rsidP="003C58DC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MonCod</w:t>
            </w:r>
          </w:p>
        </w:tc>
        <w:tc>
          <w:tcPr>
            <w:tcW w:w="2279" w:type="dxa"/>
            <w:noWrap/>
          </w:tcPr>
          <w:p w14:paraId="04508FF9" w14:textId="20BBD951" w:rsidR="00C36814" w:rsidRPr="008F2C69" w:rsidRDefault="00C36814" w:rsidP="003C5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1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21AFE8A0" w14:textId="6E88B91F" w:rsidR="00C36814" w:rsidRDefault="00C36814" w:rsidP="003C5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747BF932" w14:textId="6E5EE05E" w:rsidR="00C36814" w:rsidRDefault="00C36814" w:rsidP="003C5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moneda</w:t>
            </w:r>
          </w:p>
        </w:tc>
      </w:tr>
      <w:tr w:rsidR="006D2139" w:rsidRPr="002E2BD8" w14:paraId="721266D8" w14:textId="77777777" w:rsidTr="003C5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2BBF952C" w14:textId="6A46830A" w:rsidR="006D2139" w:rsidRDefault="006D2139" w:rsidP="006D2139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RamTipPolCod</w:t>
            </w:r>
          </w:p>
        </w:tc>
        <w:tc>
          <w:tcPr>
            <w:tcW w:w="2279" w:type="dxa"/>
            <w:noWrap/>
          </w:tcPr>
          <w:p w14:paraId="6FCA773F" w14:textId="69C1FF62" w:rsidR="006D2139" w:rsidRPr="008F2C69" w:rsidRDefault="006D2139" w:rsidP="006D2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5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454DA9EB" w14:textId="12EE0457" w:rsidR="006D2139" w:rsidRDefault="006D2139" w:rsidP="006D2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4F7C63ED" w14:textId="4B85D229" w:rsidR="006D2139" w:rsidRDefault="006D2139" w:rsidP="006D2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tipo de poliza</w:t>
            </w:r>
          </w:p>
        </w:tc>
      </w:tr>
      <w:tr w:rsidR="006D2139" w:rsidRPr="002E2BD8" w14:paraId="600C92A8" w14:textId="77777777" w:rsidTr="003C58D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4C293971" w14:textId="14501DCE" w:rsidR="006D2139" w:rsidRDefault="00B60EF0" w:rsidP="006D2139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ForPagCod</w:t>
            </w:r>
          </w:p>
        </w:tc>
        <w:tc>
          <w:tcPr>
            <w:tcW w:w="2279" w:type="dxa"/>
            <w:noWrap/>
          </w:tcPr>
          <w:p w14:paraId="648D7891" w14:textId="30977351" w:rsidR="006D2139" w:rsidRPr="008F2C69" w:rsidRDefault="00B60EF0" w:rsidP="006D2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(2)</w:t>
            </w:r>
          </w:p>
        </w:tc>
        <w:tc>
          <w:tcPr>
            <w:tcW w:w="1343" w:type="dxa"/>
          </w:tcPr>
          <w:p w14:paraId="22574EAF" w14:textId="2DEDB775" w:rsidR="006D2139" w:rsidRDefault="00B60EF0" w:rsidP="006D2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0A725AA8" w14:textId="1C38C92A" w:rsidR="006D2139" w:rsidRDefault="00B60EF0" w:rsidP="006D2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forma de pago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41615B9C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4F043FB2" w14:textId="22EB2DF4" w:rsidR="008814DC" w:rsidRPr="008814DC" w:rsidRDefault="008814DC" w:rsidP="008814DC">
      <w:r>
        <w:t>Es una colección de condiciones de pago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1C3A9E" w:rsidRPr="00997722" w14:paraId="0EE91F5B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C2FFB19" w14:textId="7E82A91B" w:rsidR="001C3A9E" w:rsidRDefault="00AB0F8A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  <w:tc>
          <w:tcPr>
            <w:tcW w:w="1627" w:type="dxa"/>
            <w:noWrap/>
          </w:tcPr>
          <w:p w14:paraId="37C0DDBA" w14:textId="1733847B" w:rsidR="001C3A9E" w:rsidRDefault="00AB0F8A" w:rsidP="00AB0F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(2)</w:t>
            </w:r>
          </w:p>
        </w:tc>
        <w:tc>
          <w:tcPr>
            <w:tcW w:w="6171" w:type="dxa"/>
          </w:tcPr>
          <w:p w14:paraId="7D06F4C5" w14:textId="20A5C5FC" w:rsidR="001C3A9E" w:rsidRDefault="00AB0F8A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rama</w:t>
            </w:r>
          </w:p>
        </w:tc>
      </w:tr>
      <w:tr w:rsidR="00B063AB" w:rsidRPr="00997722" w14:paraId="55BD3B94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58890AE1" w:rsidR="00B063AB" w:rsidRPr="00997722" w:rsidRDefault="00AB635E" w:rsidP="00AB0F8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Varchar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 w:rsidR="00D52434">
              <w:rPr>
                <w:rFonts w:cs="Arial"/>
                <w:color w:val="000000" w:themeColor="text1"/>
                <w:lang w:eastAsia="es-AR"/>
              </w:rPr>
              <w:t>4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  <w:hideMark/>
          </w:tcPr>
          <w:p w14:paraId="729EEB7E" w14:textId="731C67C9" w:rsidR="00B063AB" w:rsidRPr="00997722" w:rsidRDefault="00F32BD2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D52434">
              <w:rPr>
                <w:rFonts w:cs="Arial"/>
                <w:color w:val="000000" w:themeColor="text1"/>
                <w:lang w:eastAsia="es-AR"/>
              </w:rPr>
              <w:t>condición de pago</w:t>
            </w:r>
          </w:p>
        </w:tc>
      </w:tr>
      <w:tr w:rsidR="00B063AB" w:rsidRPr="00997722" w14:paraId="774AAE6E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391072BB" w:rsidR="00B063AB" w:rsidRPr="00997722" w:rsidRDefault="00B063AB" w:rsidP="00AB0F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4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5992AFAC" w:rsidR="00B063AB" w:rsidRPr="00997722" w:rsidRDefault="00AB635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D52434">
              <w:rPr>
                <w:rFonts w:cs="Arial"/>
                <w:color w:val="000000" w:themeColor="text1"/>
                <w:lang w:eastAsia="es-AR"/>
              </w:rPr>
              <w:t>condición de pago</w:t>
            </w:r>
          </w:p>
        </w:tc>
      </w:tr>
      <w:tr w:rsidR="00226C34" w:rsidRPr="00997722" w14:paraId="22A61B22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8592E0E" w14:textId="559E5FE8" w:rsidR="00226C34" w:rsidRDefault="00226C34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PorDefecto</w:t>
            </w:r>
          </w:p>
        </w:tc>
        <w:tc>
          <w:tcPr>
            <w:tcW w:w="1627" w:type="dxa"/>
            <w:noWrap/>
          </w:tcPr>
          <w:p w14:paraId="2048B058" w14:textId="142772D3" w:rsidR="00226C34" w:rsidRDefault="006D2B54" w:rsidP="00AB0F8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Boolean</w:t>
            </w:r>
          </w:p>
        </w:tc>
        <w:tc>
          <w:tcPr>
            <w:tcW w:w="6171" w:type="dxa"/>
          </w:tcPr>
          <w:p w14:paraId="1FA1F0F8" w14:textId="65CC4E23" w:rsidR="00226C34" w:rsidRDefault="006D2B54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es condición por defecto (true o false)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FD4341" w14:textId="77777777" w:rsidR="00823ED1" w:rsidRDefault="00823ED1" w:rsidP="00F550AF">
      <w:pPr>
        <w:spacing w:after="0" w:line="240" w:lineRule="auto"/>
      </w:pPr>
      <w:r>
        <w:separator/>
      </w:r>
    </w:p>
  </w:endnote>
  <w:endnote w:type="continuationSeparator" w:id="0">
    <w:p w14:paraId="185EA8B9" w14:textId="77777777" w:rsidR="00823ED1" w:rsidRDefault="00823ED1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46639E" w14:textId="77777777" w:rsidR="00823ED1" w:rsidRDefault="00823ED1" w:rsidP="00F550AF">
      <w:pPr>
        <w:spacing w:after="0" w:line="240" w:lineRule="auto"/>
      </w:pPr>
      <w:r>
        <w:separator/>
      </w:r>
    </w:p>
  </w:footnote>
  <w:footnote w:type="continuationSeparator" w:id="0">
    <w:p w14:paraId="6A8F350C" w14:textId="77777777" w:rsidR="00823ED1" w:rsidRDefault="00823ED1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A07FE"/>
    <w:rsid w:val="000D4341"/>
    <w:rsid w:val="000F759D"/>
    <w:rsid w:val="00147AB2"/>
    <w:rsid w:val="00180A6F"/>
    <w:rsid w:val="001C35EF"/>
    <w:rsid w:val="001C3A9E"/>
    <w:rsid w:val="001D4EA4"/>
    <w:rsid w:val="00210274"/>
    <w:rsid w:val="00210E7A"/>
    <w:rsid w:val="002124C2"/>
    <w:rsid w:val="00217CD6"/>
    <w:rsid w:val="00226C34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C58DC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71BB3"/>
    <w:rsid w:val="0048443D"/>
    <w:rsid w:val="00484503"/>
    <w:rsid w:val="00484A65"/>
    <w:rsid w:val="004A0C10"/>
    <w:rsid w:val="004C1C4C"/>
    <w:rsid w:val="004E6F41"/>
    <w:rsid w:val="004F5DA2"/>
    <w:rsid w:val="00521639"/>
    <w:rsid w:val="00563DEB"/>
    <w:rsid w:val="005700DB"/>
    <w:rsid w:val="00591042"/>
    <w:rsid w:val="005B23D4"/>
    <w:rsid w:val="005C36C8"/>
    <w:rsid w:val="00623F24"/>
    <w:rsid w:val="00656708"/>
    <w:rsid w:val="00662FC8"/>
    <w:rsid w:val="0067710C"/>
    <w:rsid w:val="006D2139"/>
    <w:rsid w:val="006D2B54"/>
    <w:rsid w:val="006D7FDB"/>
    <w:rsid w:val="00710EBA"/>
    <w:rsid w:val="007304CA"/>
    <w:rsid w:val="00730743"/>
    <w:rsid w:val="007637C4"/>
    <w:rsid w:val="00770F06"/>
    <w:rsid w:val="007A315A"/>
    <w:rsid w:val="007D6041"/>
    <w:rsid w:val="007E7B91"/>
    <w:rsid w:val="00817B51"/>
    <w:rsid w:val="00823ED1"/>
    <w:rsid w:val="008814DC"/>
    <w:rsid w:val="00894B06"/>
    <w:rsid w:val="008A507B"/>
    <w:rsid w:val="008C4642"/>
    <w:rsid w:val="008E102E"/>
    <w:rsid w:val="008F2C69"/>
    <w:rsid w:val="008F37DB"/>
    <w:rsid w:val="009132C4"/>
    <w:rsid w:val="0091585E"/>
    <w:rsid w:val="00920450"/>
    <w:rsid w:val="00936384"/>
    <w:rsid w:val="009370D1"/>
    <w:rsid w:val="0097624B"/>
    <w:rsid w:val="009D4D7C"/>
    <w:rsid w:val="009D4EC2"/>
    <w:rsid w:val="009E3A9E"/>
    <w:rsid w:val="00A51742"/>
    <w:rsid w:val="00AB0F8A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60EF0"/>
    <w:rsid w:val="00B61121"/>
    <w:rsid w:val="00BA070F"/>
    <w:rsid w:val="00BB0932"/>
    <w:rsid w:val="00BB4DBC"/>
    <w:rsid w:val="00BE613C"/>
    <w:rsid w:val="00BF30C2"/>
    <w:rsid w:val="00C36814"/>
    <w:rsid w:val="00C714F5"/>
    <w:rsid w:val="00C87C4B"/>
    <w:rsid w:val="00CC3049"/>
    <w:rsid w:val="00D026DE"/>
    <w:rsid w:val="00D12D77"/>
    <w:rsid w:val="00D4761E"/>
    <w:rsid w:val="00D50966"/>
    <w:rsid w:val="00D5217B"/>
    <w:rsid w:val="00D52434"/>
    <w:rsid w:val="00D53BDD"/>
    <w:rsid w:val="00D57A83"/>
    <w:rsid w:val="00D60C48"/>
    <w:rsid w:val="00D71064"/>
    <w:rsid w:val="00D845C6"/>
    <w:rsid w:val="00D9306E"/>
    <w:rsid w:val="00DB214E"/>
    <w:rsid w:val="00DD69C1"/>
    <w:rsid w:val="00DD7299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6689E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dc01\Usuarios\Comun\GLM%20-%20Gr&#225;fica\GLM\Plantilla%20Documentacion%20v2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056EB6"/>
    <w:rsid w:val="00566E2C"/>
    <w:rsid w:val="00756EAB"/>
    <w:rsid w:val="0087050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Documentacion v2.0.dotx</Template>
  <TotalTime>92</TotalTime>
  <Pages>1</Pages>
  <Words>181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62</cp:revision>
  <dcterms:created xsi:type="dcterms:W3CDTF">2020-11-18T18:39:00Z</dcterms:created>
  <dcterms:modified xsi:type="dcterms:W3CDTF">2020-11-19T17:25:00Z</dcterms:modified>
</cp:coreProperties>
</file>