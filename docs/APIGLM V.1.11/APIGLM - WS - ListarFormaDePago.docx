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51C5E0A" w:rsidR="00936384" w:rsidRDefault="00CE0907" w:rsidP="008910E8">
            <w:r w:rsidRPr="00055125">
              <w:t>ListarFormaDePago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17DE2C08" w:rsidR="00936384" w:rsidRDefault="00383EE6" w:rsidP="008910E8">
            <w:r w:rsidRPr="00383EE6">
              <w:t xml:space="preserve">Listar </w:t>
            </w:r>
            <w:r w:rsidR="00CE0907">
              <w:t>Formas de Pago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981783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981783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915F5CB" w:rsidR="00936384" w:rsidRPr="00A23A95" w:rsidRDefault="00936384" w:rsidP="008910E8">
            <w:r w:rsidRPr="00D33C08">
              <w:t>ar.com.glmsa.seguros.comercial.apiglm.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 w:rsidR="00CE0907">
              <w:t>formadepago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981783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981783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981783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6C0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4E6F41" w:rsidRPr="002E2BD8" w14:paraId="5CABEAA6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C48F7C" w14:textId="24D484CF" w:rsidR="004E6F41" w:rsidRDefault="00C714F5" w:rsidP="000A07FE">
            <w:r>
              <w:t>UsuCod</w:t>
            </w:r>
          </w:p>
        </w:tc>
        <w:tc>
          <w:tcPr>
            <w:tcW w:w="2279" w:type="dxa"/>
            <w:noWrap/>
          </w:tcPr>
          <w:p w14:paraId="77C139F3" w14:textId="093F0BD5" w:rsidR="004E6F41" w:rsidRDefault="00C714F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AD90672" w14:textId="1DAC1E44" w:rsidR="004E6F41" w:rsidRPr="002E2BD8" w:rsidRDefault="00C714F5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02D9129E" w14:textId="596D14D5" w:rsidR="004E6F41" w:rsidRDefault="00C714F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de usuario</w:t>
            </w:r>
          </w:p>
        </w:tc>
      </w:tr>
      <w:tr w:rsidR="002E2BD8" w:rsidRPr="002E2BD8" w14:paraId="7BC4B334" w14:textId="77777777" w:rsidTr="006C02E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0A07FE">
            <w:r>
              <w:t>RamCod</w:t>
            </w:r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  <w:tr w:rsidR="00471BB3" w:rsidRPr="002E2BD8" w14:paraId="1AC26B47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93F746C" w14:textId="7FF39437" w:rsidR="00471BB3" w:rsidRPr="008F2C69" w:rsidRDefault="006C02EE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PCCod</w:t>
            </w:r>
          </w:p>
        </w:tc>
        <w:tc>
          <w:tcPr>
            <w:tcW w:w="2279" w:type="dxa"/>
            <w:noWrap/>
          </w:tcPr>
          <w:p w14:paraId="52623551" w14:textId="7D7E651B" w:rsidR="00471BB3" w:rsidRPr="008F2C69" w:rsidRDefault="00831D08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1CA4355A" w14:textId="187DF4AA" w:rsidR="00471BB3" w:rsidRPr="008F2C69" w:rsidRDefault="00920450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629F77C3" w14:textId="5082F834" w:rsidR="00471BB3" w:rsidRPr="008F2C69" w:rsidRDefault="00831D08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plan comercial</w:t>
            </w:r>
          </w:p>
        </w:tc>
      </w:tr>
      <w:tr w:rsidR="000E3A25" w:rsidRPr="002E2BD8" w14:paraId="595C2128" w14:textId="77777777" w:rsidTr="006C02E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917F775" w14:textId="3A736BBF" w:rsidR="000E3A25" w:rsidRDefault="000E3A25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MFacCod</w:t>
            </w:r>
          </w:p>
        </w:tc>
        <w:tc>
          <w:tcPr>
            <w:tcW w:w="2279" w:type="dxa"/>
            <w:noWrap/>
          </w:tcPr>
          <w:p w14:paraId="777D06C9" w14:textId="37E7482A" w:rsidR="000E3A25" w:rsidRPr="008F2C69" w:rsidRDefault="000E3A25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3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127A5192" w14:textId="251D2B70" w:rsidR="000E3A25" w:rsidRDefault="000E3A25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79980DF3" w14:textId="78078A80" w:rsidR="000E3A25" w:rsidRDefault="000E3A25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forma de pago</w:t>
            </w:r>
          </w:p>
        </w:tc>
      </w:tr>
      <w:tr w:rsidR="000E3A25" w:rsidRPr="002E2BD8" w14:paraId="3317ECFF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55EF07C6" w14:textId="29F6A1CE" w:rsidR="000E3A25" w:rsidRDefault="000E3A25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MonCod</w:t>
            </w:r>
          </w:p>
        </w:tc>
        <w:tc>
          <w:tcPr>
            <w:tcW w:w="2279" w:type="dxa"/>
            <w:noWrap/>
          </w:tcPr>
          <w:p w14:paraId="4E0A2A78" w14:textId="3EF69B78" w:rsidR="000E3A25" w:rsidRPr="008F2C69" w:rsidRDefault="000E3A25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1343" w:type="dxa"/>
          </w:tcPr>
          <w:p w14:paraId="770C1AE0" w14:textId="2B2C0875" w:rsidR="000E3A25" w:rsidRDefault="000E3A25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2670090D" w14:textId="6C7DFBD1" w:rsidR="000E3A25" w:rsidRDefault="000E3A25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moneda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3EE1879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102DD345" w14:textId="6DA3CB5A" w:rsidR="00981783" w:rsidRPr="00981783" w:rsidRDefault="00981783" w:rsidP="00981783">
      <w:r>
        <w:t>Es una colección de formas de pago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0CD73199" w:rsidR="00B063AB" w:rsidRPr="00997722" w:rsidRDefault="008F4C62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(2)</w:t>
            </w:r>
          </w:p>
        </w:tc>
        <w:tc>
          <w:tcPr>
            <w:tcW w:w="6171" w:type="dxa"/>
            <w:hideMark/>
          </w:tcPr>
          <w:p w14:paraId="729EEB7E" w14:textId="24F65AA9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8F4C62">
              <w:rPr>
                <w:rFonts w:cs="Arial"/>
                <w:color w:val="000000" w:themeColor="text1"/>
                <w:lang w:eastAsia="es-AR"/>
              </w:rPr>
              <w:t>forma de pago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096ECE8F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8F4C62">
              <w:rPr>
                <w:rFonts w:cs="Arial"/>
                <w:color w:val="000000" w:themeColor="text1"/>
                <w:lang w:eastAsia="es-AR"/>
              </w:rPr>
              <w:t>forma de pago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9BE3C" w14:textId="77777777" w:rsidR="00D83E31" w:rsidRDefault="00D83E31" w:rsidP="00F550AF">
      <w:pPr>
        <w:spacing w:after="0" w:line="240" w:lineRule="auto"/>
      </w:pPr>
      <w:r>
        <w:separator/>
      </w:r>
    </w:p>
  </w:endnote>
  <w:endnote w:type="continuationSeparator" w:id="0">
    <w:p w14:paraId="71E59FCB" w14:textId="77777777" w:rsidR="00D83E31" w:rsidRDefault="00D83E3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36D9C2" w14:textId="77777777" w:rsidR="00D83E31" w:rsidRDefault="00D83E31" w:rsidP="00F550AF">
      <w:pPr>
        <w:spacing w:after="0" w:line="240" w:lineRule="auto"/>
      </w:pPr>
      <w:r>
        <w:separator/>
      </w:r>
    </w:p>
  </w:footnote>
  <w:footnote w:type="continuationSeparator" w:id="0">
    <w:p w14:paraId="3C511840" w14:textId="77777777" w:rsidR="00D83E31" w:rsidRDefault="00D83E3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E3A25"/>
    <w:rsid w:val="000F759D"/>
    <w:rsid w:val="00147AB2"/>
    <w:rsid w:val="00180A6F"/>
    <w:rsid w:val="001C35EF"/>
    <w:rsid w:val="001C3A9E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C02EE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31D08"/>
    <w:rsid w:val="00894B06"/>
    <w:rsid w:val="008A507B"/>
    <w:rsid w:val="008C4642"/>
    <w:rsid w:val="008E102E"/>
    <w:rsid w:val="008F2C69"/>
    <w:rsid w:val="008F37DB"/>
    <w:rsid w:val="008F4C62"/>
    <w:rsid w:val="009132C4"/>
    <w:rsid w:val="0091585E"/>
    <w:rsid w:val="00920450"/>
    <w:rsid w:val="00936384"/>
    <w:rsid w:val="009370D1"/>
    <w:rsid w:val="00951AE9"/>
    <w:rsid w:val="0097624B"/>
    <w:rsid w:val="00981783"/>
    <w:rsid w:val="009D4D7C"/>
    <w:rsid w:val="009D4EC2"/>
    <w:rsid w:val="009E3A9E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714F5"/>
    <w:rsid w:val="00C87C4B"/>
    <w:rsid w:val="00CC3049"/>
    <w:rsid w:val="00CE0907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3E31"/>
    <w:rsid w:val="00D845C6"/>
    <w:rsid w:val="00D9306E"/>
    <w:rsid w:val="00DB214E"/>
    <w:rsid w:val="00DD69C1"/>
    <w:rsid w:val="00DD7299"/>
    <w:rsid w:val="00DE631C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51A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1A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1A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B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v2.0.dotx</Template>
  <TotalTime>90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59</cp:revision>
  <dcterms:created xsi:type="dcterms:W3CDTF">2020-11-18T18:39:00Z</dcterms:created>
  <dcterms:modified xsi:type="dcterms:W3CDTF">2020-11-19T17:26:00Z</dcterms:modified>
</cp:coreProperties>
</file>