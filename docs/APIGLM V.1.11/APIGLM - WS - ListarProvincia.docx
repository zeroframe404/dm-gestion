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4B3449F8" w:rsidR="00936384" w:rsidRDefault="00DE2B24" w:rsidP="008910E8">
            <w:proofErr w:type="spellStart"/>
            <w:r>
              <w:t>ListarProvincia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7FF66EED" w:rsidR="00936384" w:rsidRDefault="00383EE6" w:rsidP="008910E8">
            <w:r w:rsidRPr="00383EE6">
              <w:t xml:space="preserve">Listar </w:t>
            </w:r>
            <w:r w:rsidR="00DE2B24">
              <w:t>Provincias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C67305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C67305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Endpoint</w:t>
            </w:r>
            <w:proofErr w:type="spellEnd"/>
          </w:p>
        </w:tc>
        <w:tc>
          <w:tcPr>
            <w:tcW w:w="7512" w:type="dxa"/>
          </w:tcPr>
          <w:p w14:paraId="1BF7826B" w14:textId="6BE91D87" w:rsidR="00936384" w:rsidRPr="00A23A95" w:rsidRDefault="00936384" w:rsidP="008910E8">
            <w:proofErr w:type="spellStart"/>
            <w:r w:rsidRPr="00D33C08">
              <w:t>ar.com.glmsa.seguros.comercial.apiglm.</w:t>
            </w:r>
            <w:r w:rsidR="00DE2B24">
              <w:t>comun</w:t>
            </w:r>
            <w:r w:rsidRPr="00936384">
              <w:t>.</w:t>
            </w:r>
            <w:r>
              <w:t>awsl</w:t>
            </w:r>
            <w:r w:rsidRPr="00936384">
              <w:t>istar</w:t>
            </w:r>
            <w:r w:rsidR="00C67305">
              <w:t>provincia</w:t>
            </w:r>
            <w:bookmarkStart w:id="0" w:name="_GoBack"/>
            <w:bookmarkEnd w:id="0"/>
            <w:proofErr w:type="spellEnd"/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2FAEA93B" w:rsidR="00936384" w:rsidRDefault="00C67305" w:rsidP="008910E8">
                <w:sdt>
                  <w:sdtPr>
                    <w:id w:val="-91060924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A3722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047BD093" w:rsidR="00936384" w:rsidRDefault="00C67305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F5A6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</w:t>
                </w:r>
                <w:proofErr w:type="spellStart"/>
                <w:r w:rsidR="00936384">
                  <w:t>Query</w:t>
                </w:r>
                <w:proofErr w:type="spellEnd"/>
                <w:r w:rsidR="00936384">
                  <w:t xml:space="preserve"> </w:t>
                </w:r>
                <w:proofErr w:type="spellStart"/>
                <w:r w:rsidR="00936384">
                  <w:t>Params</w:t>
                </w:r>
                <w:proofErr w:type="spellEnd"/>
              </w:p>
              <w:p w14:paraId="277097E4" w14:textId="65EBB21D" w:rsidR="00936384" w:rsidRDefault="00C67305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</w:t>
                </w:r>
                <w:proofErr w:type="spellStart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>Body</w:t>
                </w:r>
                <w:proofErr w:type="spellEnd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BF30C2">
        <w:t>Json</w:t>
      </w:r>
      <w:proofErr w:type="spellEnd"/>
      <w:r w:rsidR="00BF30C2">
        <w:t xml:space="preserve"> OK</w:t>
      </w:r>
    </w:p>
    <w:p w14:paraId="6D35C8B2" w14:textId="029F11A9" w:rsidR="000D27F6" w:rsidRPr="000D27F6" w:rsidRDefault="000D27F6" w:rsidP="000D27F6">
      <w:r>
        <w:t xml:space="preserve">Es una colección de </w:t>
      </w:r>
      <w:r w:rsidR="00A37224">
        <w:t>provincias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</w:p>
        </w:tc>
        <w:tc>
          <w:tcPr>
            <w:tcW w:w="1627" w:type="dxa"/>
            <w:noWrap/>
            <w:hideMark/>
          </w:tcPr>
          <w:p w14:paraId="79C0C051" w14:textId="176B8A39" w:rsidR="00B063AB" w:rsidRPr="00997722" w:rsidRDefault="00AB635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E064CA">
              <w:rPr>
                <w:rFonts w:cs="Arial"/>
                <w:color w:val="000000" w:themeColor="text1"/>
                <w:lang w:eastAsia="es-AR"/>
              </w:rPr>
              <w:t>1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74D032E1" w:rsidR="00B063AB" w:rsidRPr="00997722" w:rsidRDefault="00F32BD2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</w:t>
            </w:r>
            <w:r w:rsidR="00E064CA">
              <w:rPr>
                <w:rFonts w:cs="Arial"/>
                <w:color w:val="000000" w:themeColor="text1"/>
                <w:lang w:eastAsia="es-AR"/>
              </w:rPr>
              <w:t>provincia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78F8110A" w:rsidR="00B063AB" w:rsidRPr="00997722" w:rsidRDefault="00E064CA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de provincia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F550AF" w:rsidRDefault="00C87C4B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25118E4B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C67305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C67305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25118E4B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C67305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C67305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F550AF" w:rsidRPr="00C87C4B" w:rsidRDefault="00C87C4B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477B3"/>
    <w:rsid w:val="000A07FE"/>
    <w:rsid w:val="000D27F6"/>
    <w:rsid w:val="000D4341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D7FDB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94B06"/>
    <w:rsid w:val="008A507B"/>
    <w:rsid w:val="008C4642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37224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A070F"/>
    <w:rsid w:val="00BB0932"/>
    <w:rsid w:val="00BE613C"/>
    <w:rsid w:val="00BF30C2"/>
    <w:rsid w:val="00C67305"/>
    <w:rsid w:val="00C87C4B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B214E"/>
    <w:rsid w:val="00DD69C1"/>
    <w:rsid w:val="00DD7299"/>
    <w:rsid w:val="00DE2B24"/>
    <w:rsid w:val="00DF5A61"/>
    <w:rsid w:val="00E064CA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c01\Usuarios\Comun\GLM%20-%20Gr&#225;fica\GLM\Plantilla%20Documentacion%20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D64E48-75A5-4A77-B286-82185E914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Documentacion v2.0</Template>
  <TotalTime>96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Maximiliano Ramírez Ruaro</cp:lastModifiedBy>
  <cp:revision>46</cp:revision>
  <dcterms:created xsi:type="dcterms:W3CDTF">2020-11-18T18:39:00Z</dcterms:created>
  <dcterms:modified xsi:type="dcterms:W3CDTF">2021-02-24T15:31:00Z</dcterms:modified>
</cp:coreProperties>
</file>