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Tablaconcuadrcula"/>
        <w:tblW w:w="9874" w:type="dxa"/>
        <w:tblLayout w:type="fixed"/>
        <w:tblLook w:val="04A0" w:firstRow="1" w:lastRow="0" w:firstColumn="1" w:lastColumn="0" w:noHBand="0" w:noVBand="1"/>
      </w:tblPr>
      <w:tblGrid>
        <w:gridCol w:w="2362"/>
        <w:gridCol w:w="7512"/>
      </w:tblGrid>
      <w:tr w:rsidR="00936384" w14:paraId="57F080B1" w14:textId="77777777" w:rsidTr="002E2BD8">
        <w:trPr>
          <w:trHeight w:val="426"/>
        </w:trPr>
        <w:tc>
          <w:tcPr>
            <w:tcW w:w="2362" w:type="dxa"/>
          </w:tcPr>
          <w:p w14:paraId="1A96F807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Nombre del Servicio</w:t>
            </w:r>
          </w:p>
        </w:tc>
        <w:tc>
          <w:tcPr>
            <w:tcW w:w="7512" w:type="dxa"/>
          </w:tcPr>
          <w:p w14:paraId="2CB5DD1E" w14:textId="5EA6D69A" w:rsidR="00936384" w:rsidRDefault="00C76D1C" w:rsidP="008910E8">
            <w:r w:rsidRPr="00C76D1C">
              <w:t>BuscarCodigoPostal</w:t>
            </w:r>
          </w:p>
        </w:tc>
      </w:tr>
      <w:tr w:rsidR="00936384" w14:paraId="088CE2E0" w14:textId="77777777" w:rsidTr="002E2BD8">
        <w:trPr>
          <w:trHeight w:val="434"/>
        </w:trPr>
        <w:tc>
          <w:tcPr>
            <w:tcW w:w="2362" w:type="dxa"/>
          </w:tcPr>
          <w:p w14:paraId="4085FA5D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Descripción</w:t>
            </w:r>
          </w:p>
        </w:tc>
        <w:tc>
          <w:tcPr>
            <w:tcW w:w="7512" w:type="dxa"/>
          </w:tcPr>
          <w:p w14:paraId="6EE2A97C" w14:textId="415E155E" w:rsidR="00936384" w:rsidRDefault="00C76D1C" w:rsidP="008910E8">
            <w:r>
              <w:t>Buscar codigo postal</w:t>
            </w:r>
            <w:r w:rsidR="00C01FA4">
              <w:t xml:space="preserve">. </w:t>
            </w:r>
          </w:p>
        </w:tc>
      </w:tr>
      <w:tr w:rsidR="00936384" w14:paraId="5074C97A" w14:textId="77777777" w:rsidTr="002E2BD8">
        <w:trPr>
          <w:trHeight w:val="378"/>
        </w:trPr>
        <w:tc>
          <w:tcPr>
            <w:tcW w:w="2362" w:type="dxa"/>
          </w:tcPr>
          <w:p w14:paraId="1FE86359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Tipo de Servicio</w:t>
            </w:r>
          </w:p>
        </w:tc>
        <w:sdt>
          <w:sdtPr>
            <w:id w:val="202768802"/>
            <w:placeholder>
              <w:docPart w:val="BC5BF0BD99E6433E9EB193359A6B7227"/>
            </w:placeholder>
          </w:sdtPr>
          <w:sdtEndPr/>
          <w:sdtContent>
            <w:tc>
              <w:tcPr>
                <w:tcW w:w="7512" w:type="dxa"/>
              </w:tcPr>
              <w:p w14:paraId="31381B1C" w14:textId="1BB35B20" w:rsidR="00936384" w:rsidRDefault="00DB3832" w:rsidP="008910E8">
                <w:sdt>
                  <w:sdtPr>
                    <w:id w:val="431397996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SOAP   </w:t>
                </w:r>
                <w:sdt>
                  <w:sdtPr>
                    <w:id w:val="4298654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>REST</w:t>
                </w:r>
              </w:p>
            </w:tc>
          </w:sdtContent>
        </w:sdt>
      </w:tr>
      <w:tr w:rsidR="00936384" w14:paraId="57478B36" w14:textId="77777777" w:rsidTr="002E2BD8">
        <w:trPr>
          <w:trHeight w:val="378"/>
        </w:trPr>
        <w:tc>
          <w:tcPr>
            <w:tcW w:w="2362" w:type="dxa"/>
          </w:tcPr>
          <w:p w14:paraId="2B623207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Método</w:t>
            </w:r>
          </w:p>
        </w:tc>
        <w:sdt>
          <w:sdtPr>
            <w:id w:val="-1181730648"/>
            <w:placeholder>
              <w:docPart w:val="6E089B51B75A482DB6051E08343217BB"/>
            </w:placeholder>
          </w:sdtPr>
          <w:sdtEndPr/>
          <w:sdtContent>
            <w:tc>
              <w:tcPr>
                <w:tcW w:w="7512" w:type="dxa"/>
              </w:tcPr>
              <w:p w14:paraId="7125EED0" w14:textId="2C51FE02" w:rsidR="00936384" w:rsidRDefault="00DB3832" w:rsidP="008910E8">
                <w:sdt>
                  <w:sdtPr>
                    <w:id w:val="-1000268659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GET   </w:t>
                </w:r>
                <w:sdt>
                  <w:sdtPr>
                    <w:id w:val="-1968967354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POST</w:t>
                </w:r>
              </w:p>
            </w:tc>
          </w:sdtContent>
        </w:sdt>
      </w:tr>
      <w:tr w:rsidR="00936384" w14:paraId="01530B55" w14:textId="77777777" w:rsidTr="002E2BD8">
        <w:trPr>
          <w:trHeight w:val="557"/>
        </w:trPr>
        <w:tc>
          <w:tcPr>
            <w:tcW w:w="2362" w:type="dxa"/>
          </w:tcPr>
          <w:p w14:paraId="6EB474F3" w14:textId="4082E486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Endpoint</w:t>
            </w:r>
          </w:p>
        </w:tc>
        <w:tc>
          <w:tcPr>
            <w:tcW w:w="7512" w:type="dxa"/>
          </w:tcPr>
          <w:p w14:paraId="1BF7826B" w14:textId="5FE23C55" w:rsidR="00936384" w:rsidRPr="00A23A95" w:rsidRDefault="00936384" w:rsidP="008910E8">
            <w:r w:rsidRPr="00D33C08">
              <w:t>ar.com.glmsa.seguros.comercial.apiglm.</w:t>
            </w:r>
            <w:r w:rsidR="00C76D1C">
              <w:t>comun</w:t>
            </w:r>
            <w:r w:rsidRPr="00936384">
              <w:t>.</w:t>
            </w:r>
            <w:r>
              <w:t>aws</w:t>
            </w:r>
            <w:r w:rsidR="00DE76B8">
              <w:t>buscarcodigopostal</w:t>
            </w:r>
          </w:p>
        </w:tc>
      </w:tr>
      <w:tr w:rsidR="00936384" w14:paraId="257FD87A" w14:textId="77777777" w:rsidTr="002E2BD8">
        <w:trPr>
          <w:trHeight w:val="557"/>
        </w:trPr>
        <w:tc>
          <w:tcPr>
            <w:tcW w:w="2362" w:type="dxa"/>
          </w:tcPr>
          <w:p w14:paraId="69E661CA" w14:textId="77777777" w:rsidR="00936384" w:rsidRPr="00A23A95" w:rsidRDefault="00936384" w:rsidP="008910E8">
            <w:pPr>
              <w:rPr>
                <w:rStyle w:val="Textoennegrita"/>
              </w:rPr>
            </w:pPr>
            <w:r w:rsidRPr="00A23A95">
              <w:rPr>
                <w:rStyle w:val="Textoennegrita"/>
              </w:rPr>
              <w:t>Parámetros</w:t>
            </w:r>
          </w:p>
        </w:tc>
        <w:sdt>
          <w:sdtPr>
            <w:id w:val="672988733"/>
            <w:placeholder>
              <w:docPart w:val="4E7D91099FF44E99A7BA2AD998E91065"/>
            </w:placeholder>
          </w:sdtPr>
          <w:sdtEndPr/>
          <w:sdtContent>
            <w:tc>
              <w:tcPr>
                <w:tcW w:w="7512" w:type="dxa"/>
              </w:tcPr>
              <w:p w14:paraId="46427F24" w14:textId="77777777" w:rsidR="00936384" w:rsidRDefault="00DB3832" w:rsidP="008910E8">
                <w:sdt>
                  <w:sdtPr>
                    <w:id w:val="-910609245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☐</w:t>
                    </w:r>
                  </w:sdtContent>
                </w:sdt>
                <w:r w:rsidR="00936384">
                  <w:t xml:space="preserve"> Sin parámetros   </w:t>
                </w:r>
              </w:p>
              <w:p w14:paraId="00145795" w14:textId="74498E60" w:rsidR="00936384" w:rsidRDefault="00DB3832" w:rsidP="008910E8">
                <w:sdt>
                  <w:sdtPr>
                    <w:id w:val="889845567"/>
                    <w14:checkbox>
                      <w14:checked w14:val="1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hint="eastAsia"/>
                      </w:rPr>
                      <w:t>☒</w:t>
                    </w:r>
                  </w:sdtContent>
                </w:sdt>
                <w:r w:rsidR="00936384">
                  <w:t xml:space="preserve"> Query Params</w:t>
                </w:r>
              </w:p>
              <w:p w14:paraId="277097E4" w14:textId="65EBB21D" w:rsidR="00936384" w:rsidRDefault="00DB3832" w:rsidP="008910E8">
                <w:pPr>
                  <w:rPr>
                    <w:rFonts w:cs="Arial"/>
                    <w:color w:val="000000" w:themeColor="text1"/>
                    <w:shd w:val="clear" w:color="auto" w:fill="FFFFFF"/>
                  </w:rPr>
                </w:pPr>
                <w:sdt>
                  <w:sdtPr>
                    <w:rPr>
                      <w:rFonts w:cs="Arial"/>
                      <w:color w:val="000000" w:themeColor="text1"/>
                      <w:shd w:val="clear" w:color="auto" w:fill="FFFFFF"/>
                    </w:rPr>
                    <w:id w:val="1065072093"/>
                    <w14:checkbox>
                      <w14:checked w14:val="0"/>
                      <w14:checkedState w14:val="2612" w14:font="MS Gothic"/>
                      <w14:uncheckedState w14:val="2610" w14:font="MS Gothic"/>
                    </w14:checkbox>
                  </w:sdtPr>
                  <w:sdtEndPr/>
                  <w:sdtContent>
                    <w:r w:rsidR="00936384">
                      <w:rPr>
                        <w:rFonts w:ascii="MS Gothic" w:eastAsia="MS Gothic" w:hAnsi="MS Gothic" w:cs="Arial" w:hint="eastAsia"/>
                        <w:color w:val="000000" w:themeColor="text1"/>
                        <w:shd w:val="clear" w:color="auto" w:fill="FFFFFF"/>
                      </w:rPr>
                      <w:t>☐</w:t>
                    </w:r>
                  </w:sdtContent>
                </w:sdt>
                <w:r w:rsidR="00936384">
                  <w:rPr>
                    <w:rFonts w:cs="Arial"/>
                    <w:color w:val="000000" w:themeColor="text1"/>
                    <w:shd w:val="clear" w:color="auto" w:fill="FFFFFF"/>
                  </w:rPr>
                  <w:t xml:space="preserve"> Body – JSON</w:t>
                </w:r>
              </w:p>
            </w:tc>
          </w:sdtContent>
        </w:sdt>
      </w:tr>
      <w:tr w:rsidR="00936384" w14:paraId="7FCC6692" w14:textId="77777777" w:rsidTr="002E2BD8">
        <w:trPr>
          <w:trHeight w:val="432"/>
        </w:trPr>
        <w:tc>
          <w:tcPr>
            <w:tcW w:w="2362" w:type="dxa"/>
          </w:tcPr>
          <w:p w14:paraId="34A08ED9" w14:textId="77777777" w:rsidR="00936384" w:rsidRPr="00A23A95" w:rsidRDefault="00936384" w:rsidP="008910E8">
            <w:pPr>
              <w:rPr>
                <w:rStyle w:val="Textoennegrita"/>
              </w:rPr>
            </w:pPr>
            <w:r>
              <w:rPr>
                <w:rStyle w:val="Textoennegrita"/>
              </w:rPr>
              <w:t>Salida</w:t>
            </w:r>
          </w:p>
        </w:tc>
        <w:tc>
          <w:tcPr>
            <w:tcW w:w="7512" w:type="dxa"/>
          </w:tcPr>
          <w:p w14:paraId="0E94DC19" w14:textId="77777777" w:rsidR="00936384" w:rsidRDefault="00936384" w:rsidP="008910E8">
            <w:pPr>
              <w:rPr>
                <w:rFonts w:ascii="MS Gothic" w:eastAsia="MS Gothic" w:hAnsi="MS Gothic"/>
              </w:rPr>
            </w:pPr>
            <w:r>
              <w:t>JSON</w:t>
            </w:r>
          </w:p>
        </w:tc>
      </w:tr>
    </w:tbl>
    <w:p w14:paraId="1C045DF5" w14:textId="178639A4" w:rsidR="002B7B75" w:rsidRDefault="002B7B75" w:rsidP="00936384"/>
    <w:p w14:paraId="135DF430" w14:textId="1A5034F8" w:rsidR="00402DA6" w:rsidRDefault="00217CD6" w:rsidP="00402DA6">
      <w:pPr>
        <w:pStyle w:val="Ttulo"/>
      </w:pPr>
      <w:r>
        <w:t>Definición de</w:t>
      </w:r>
      <w:r w:rsidR="0097624B">
        <w:t xml:space="preserve"> </w:t>
      </w:r>
      <w:r>
        <w:t>Input</w:t>
      </w:r>
      <w:r w:rsidR="0097624B">
        <w:t xml:space="preserve"> </w:t>
      </w:r>
      <w:r w:rsidR="00591042">
        <w:t>–</w:t>
      </w:r>
      <w:r w:rsidR="0097624B">
        <w:t xml:space="preserve"> </w:t>
      </w:r>
      <w:r w:rsidR="00591042">
        <w:t>Query params</w:t>
      </w:r>
    </w:p>
    <w:p w14:paraId="120CDC52" w14:textId="207B39AF" w:rsidR="005C0C94" w:rsidRDefault="001B5F6B" w:rsidP="005C0C94">
      <w:r>
        <w:t>P</w:t>
      </w:r>
      <w:r w:rsidR="005C0C94">
        <w:t>arámetros para la búsqueda de códigos postales</w:t>
      </w:r>
      <w:r>
        <w:t xml:space="preserve"> + </w:t>
      </w:r>
      <w:r w:rsidR="00D10565">
        <w:t>subcódigos</w:t>
      </w:r>
      <w:r>
        <w:t xml:space="preserve"> postales.</w:t>
      </w:r>
    </w:p>
    <w:p w14:paraId="40C2F59E" w14:textId="0A95F9FD" w:rsidR="001B5F6B" w:rsidRPr="005C0C94" w:rsidRDefault="001B5F6B" w:rsidP="005C0C94">
      <w:r>
        <w:t>La localidad puede ser la descripcion parcial, la búsqueda se realiza “%</w:t>
      </w:r>
      <w:r w:rsidRPr="001B5F6B">
        <w:rPr>
          <w:rFonts w:cs="Arial"/>
          <w:b/>
          <w:bCs/>
          <w:color w:val="000000" w:themeColor="text1"/>
          <w:lang w:eastAsia="es-AR"/>
        </w:rPr>
        <w:t>CPLoc</w:t>
      </w:r>
      <w:r>
        <w:t>%”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208"/>
        <w:gridCol w:w="2279"/>
        <w:gridCol w:w="1343"/>
        <w:gridCol w:w="4033"/>
      </w:tblGrid>
      <w:tr w:rsidR="005700DB" w:rsidRPr="002E2BD8" w14:paraId="6D0C7650" w14:textId="77777777" w:rsidTr="00B063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noWrap/>
            <w:hideMark/>
          </w:tcPr>
          <w:p w14:paraId="494A72A6" w14:textId="77777777" w:rsidR="002E2BD8" w:rsidRPr="002E2BD8" w:rsidRDefault="002E2BD8" w:rsidP="00BF30C2">
            <w:pPr>
              <w:rPr>
                <w:lang w:eastAsia="es-AR"/>
              </w:rPr>
            </w:pPr>
            <w:r w:rsidRPr="002E2BD8">
              <w:rPr>
                <w:lang w:eastAsia="es-AR"/>
              </w:rPr>
              <w:t>Campo</w:t>
            </w:r>
          </w:p>
        </w:tc>
        <w:tc>
          <w:tcPr>
            <w:tcW w:w="2279" w:type="dxa"/>
            <w:noWrap/>
            <w:hideMark/>
          </w:tcPr>
          <w:p w14:paraId="481D2950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Tipo</w:t>
            </w:r>
          </w:p>
        </w:tc>
        <w:tc>
          <w:tcPr>
            <w:tcW w:w="1326" w:type="dxa"/>
            <w:noWrap/>
            <w:hideMark/>
          </w:tcPr>
          <w:p w14:paraId="21C6C83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Obligatorio</w:t>
            </w:r>
          </w:p>
        </w:tc>
        <w:tc>
          <w:tcPr>
            <w:tcW w:w="4050" w:type="dxa"/>
            <w:hideMark/>
          </w:tcPr>
          <w:p w14:paraId="61FAC961" w14:textId="77777777" w:rsidR="002E2BD8" w:rsidRPr="002E2BD8" w:rsidRDefault="002E2BD8" w:rsidP="00BF30C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es-AR"/>
              </w:rPr>
            </w:pPr>
            <w:r w:rsidRPr="002E2BD8">
              <w:rPr>
                <w:lang w:eastAsia="es-AR"/>
              </w:rPr>
              <w:t>Descripción</w:t>
            </w:r>
          </w:p>
        </w:tc>
      </w:tr>
      <w:tr w:rsidR="002E2BD8" w:rsidRPr="002E2BD8" w14:paraId="7BC4B334" w14:textId="77777777" w:rsidTr="00B0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  <w:hideMark/>
          </w:tcPr>
          <w:p w14:paraId="1223C05E" w14:textId="4BFC59B1" w:rsidR="002E2BD8" w:rsidRPr="002E2BD8" w:rsidRDefault="008E1933" w:rsidP="000A07FE">
            <w:r>
              <w:t>CPCod</w:t>
            </w:r>
          </w:p>
        </w:tc>
        <w:tc>
          <w:tcPr>
            <w:tcW w:w="2279" w:type="dxa"/>
            <w:noWrap/>
            <w:hideMark/>
          </w:tcPr>
          <w:p w14:paraId="00979FCF" w14:textId="6E90D9FF" w:rsidR="002E2BD8" w:rsidRPr="002E2BD8" w:rsidRDefault="00057C53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F2C69">
              <w:rPr>
                <w:rFonts w:cs="Arial"/>
                <w:color w:val="000000" w:themeColor="text1"/>
                <w:lang w:eastAsia="es-AR"/>
              </w:rPr>
              <w:t>Varchar (</w:t>
            </w:r>
            <w:r>
              <w:rPr>
                <w:rFonts w:cs="Arial"/>
                <w:color w:val="000000" w:themeColor="text1"/>
                <w:lang w:eastAsia="es-AR"/>
              </w:rPr>
              <w:t>6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26" w:type="dxa"/>
            <w:hideMark/>
          </w:tcPr>
          <w:p w14:paraId="53DA6A84" w14:textId="331DBD0B" w:rsidR="002E2BD8" w:rsidRPr="002E2BD8" w:rsidRDefault="00852B20" w:rsidP="000A07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4050" w:type="dxa"/>
            <w:hideMark/>
          </w:tcPr>
          <w:p w14:paraId="7D352B22" w14:textId="21ECE89D" w:rsidR="002E2BD8" w:rsidRPr="002E2BD8" w:rsidRDefault="00326FE5" w:rsidP="000A07FE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Codigo </w:t>
            </w:r>
            <w:r w:rsidR="00057C53">
              <w:t>postal</w:t>
            </w:r>
          </w:p>
        </w:tc>
      </w:tr>
      <w:tr w:rsidR="002E2BD8" w:rsidRPr="002E2BD8" w14:paraId="5C8C2A76" w14:textId="77777777" w:rsidTr="00B063AB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441BDBD5" w14:textId="10CA4F58" w:rsidR="002E2BD8" w:rsidRPr="002E2BD8" w:rsidRDefault="00852B20" w:rsidP="000A07FE">
            <w:r>
              <w:rPr>
                <w:rFonts w:cs="Arial"/>
                <w:color w:val="000000" w:themeColor="text1"/>
                <w:lang w:eastAsia="es-AR"/>
              </w:rPr>
              <w:t>CPSub</w:t>
            </w:r>
          </w:p>
        </w:tc>
        <w:tc>
          <w:tcPr>
            <w:tcW w:w="2279" w:type="dxa"/>
            <w:noWrap/>
          </w:tcPr>
          <w:p w14:paraId="7BCD63A6" w14:textId="771CA62B" w:rsidR="002E2BD8" w:rsidRPr="008F2C69" w:rsidRDefault="00057C53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</w:t>
            </w:r>
            <w:r>
              <w:t>3</w:t>
            </w:r>
            <w:r>
              <w:t>)</w:t>
            </w:r>
          </w:p>
        </w:tc>
        <w:tc>
          <w:tcPr>
            <w:tcW w:w="1326" w:type="dxa"/>
          </w:tcPr>
          <w:p w14:paraId="1174DF61" w14:textId="2F427546" w:rsidR="002E2BD8" w:rsidRPr="008F2C69" w:rsidRDefault="00852B20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No</w:t>
            </w:r>
          </w:p>
        </w:tc>
        <w:tc>
          <w:tcPr>
            <w:tcW w:w="4050" w:type="dxa"/>
          </w:tcPr>
          <w:p w14:paraId="4BAA3A52" w14:textId="62DA323D" w:rsidR="002E2BD8" w:rsidRPr="008F2C69" w:rsidRDefault="00057C53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Sub codigo postal</w:t>
            </w:r>
          </w:p>
        </w:tc>
      </w:tr>
      <w:tr w:rsidR="00852B20" w:rsidRPr="002E2BD8" w14:paraId="0E03BC86" w14:textId="77777777" w:rsidTr="00B063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3E096BCC" w14:textId="5AA49E6D" w:rsidR="00852B20" w:rsidRDefault="00852B20" w:rsidP="000A07FE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CPLoc</w:t>
            </w:r>
          </w:p>
        </w:tc>
        <w:tc>
          <w:tcPr>
            <w:tcW w:w="2279" w:type="dxa"/>
            <w:noWrap/>
          </w:tcPr>
          <w:p w14:paraId="0A793A05" w14:textId="0A59B53F" w:rsidR="00852B20" w:rsidRPr="008F2C69" w:rsidRDefault="0030798F" w:rsidP="008F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2C69">
              <w:rPr>
                <w:rFonts w:cs="Arial"/>
                <w:color w:val="000000" w:themeColor="text1"/>
                <w:lang w:eastAsia="es-AR"/>
              </w:rPr>
              <w:t>Varchar (</w:t>
            </w:r>
            <w:r w:rsidR="005C0C94">
              <w:rPr>
                <w:rFonts w:cs="Arial"/>
                <w:color w:val="000000" w:themeColor="text1"/>
                <w:lang w:eastAsia="es-AR"/>
              </w:rPr>
              <w:t>40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26" w:type="dxa"/>
          </w:tcPr>
          <w:p w14:paraId="67B37B2D" w14:textId="3676B27C" w:rsidR="00852B20" w:rsidRPr="008F2C69" w:rsidRDefault="00852B20" w:rsidP="008F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No</w:t>
            </w:r>
          </w:p>
        </w:tc>
        <w:tc>
          <w:tcPr>
            <w:tcW w:w="4050" w:type="dxa"/>
          </w:tcPr>
          <w:p w14:paraId="6B895160" w14:textId="6A9968A3" w:rsidR="00852B20" w:rsidRPr="008F2C69" w:rsidRDefault="005C0C94" w:rsidP="008F2C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Descripcion localidad </w:t>
            </w:r>
          </w:p>
        </w:tc>
      </w:tr>
      <w:tr w:rsidR="00852B20" w:rsidRPr="002E2BD8" w14:paraId="78B33218" w14:textId="77777777" w:rsidTr="00B063AB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08" w:type="dxa"/>
          </w:tcPr>
          <w:p w14:paraId="3FDA72AC" w14:textId="5BB789AA" w:rsidR="00852B20" w:rsidRDefault="00852B20" w:rsidP="000A07FE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PrvCod</w:t>
            </w:r>
          </w:p>
        </w:tc>
        <w:tc>
          <w:tcPr>
            <w:tcW w:w="2279" w:type="dxa"/>
            <w:noWrap/>
          </w:tcPr>
          <w:p w14:paraId="3A6DF6B1" w14:textId="18F7FCD4" w:rsidR="00852B20" w:rsidRPr="008F2C69" w:rsidRDefault="0030798F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 w:rsidRPr="008F2C69">
              <w:rPr>
                <w:rFonts w:cs="Arial"/>
                <w:color w:val="000000" w:themeColor="text1"/>
                <w:lang w:eastAsia="es-AR"/>
              </w:rPr>
              <w:t>Varchar (</w:t>
            </w:r>
            <w:r w:rsidR="00E84659">
              <w:rPr>
                <w:rFonts w:cs="Arial"/>
                <w:color w:val="000000" w:themeColor="text1"/>
                <w:lang w:eastAsia="es-AR"/>
              </w:rPr>
              <w:t>1</w:t>
            </w:r>
            <w:r w:rsidRPr="008F2C69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1326" w:type="dxa"/>
          </w:tcPr>
          <w:p w14:paraId="279DC5B6" w14:textId="7CC7593B" w:rsidR="00852B20" w:rsidRPr="008F2C69" w:rsidRDefault="00852B20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No</w:t>
            </w:r>
          </w:p>
        </w:tc>
        <w:tc>
          <w:tcPr>
            <w:tcW w:w="4050" w:type="dxa"/>
          </w:tcPr>
          <w:p w14:paraId="6AB68FB0" w14:textId="1705EC93" w:rsidR="00852B20" w:rsidRPr="008F2C69" w:rsidRDefault="00E84659" w:rsidP="008F2C6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provincia</w:t>
            </w:r>
          </w:p>
        </w:tc>
      </w:tr>
    </w:tbl>
    <w:p w14:paraId="70C154E0" w14:textId="77777777" w:rsidR="008F2C69" w:rsidRDefault="008F2C69" w:rsidP="00BF30C2">
      <w:pPr>
        <w:pStyle w:val="Ttulo"/>
      </w:pPr>
    </w:p>
    <w:p w14:paraId="030853A6" w14:textId="1FE3475F" w:rsidR="00591042" w:rsidRDefault="00422764" w:rsidP="00BF30C2">
      <w:pPr>
        <w:pStyle w:val="Ttulo"/>
      </w:pPr>
      <w:r>
        <w:t>Definición de Output</w:t>
      </w:r>
      <w:r w:rsidR="00BF30C2">
        <w:t xml:space="preserve"> – Json OK</w:t>
      </w:r>
    </w:p>
    <w:p w14:paraId="6D35C8B2" w14:textId="134C26D8" w:rsidR="000D27F6" w:rsidRPr="000D27F6" w:rsidRDefault="000D27F6" w:rsidP="000D27F6">
      <w:r>
        <w:t xml:space="preserve">Es una colección de </w:t>
      </w:r>
      <w:r w:rsidR="00B66B7D">
        <w:t xml:space="preserve">códigos postales + </w:t>
      </w:r>
      <w:r w:rsidR="00C02DE1">
        <w:t>subcódigos postales (Localidades)</w:t>
      </w:r>
    </w:p>
    <w:tbl>
      <w:tblPr>
        <w:tblStyle w:val="Tablaconcuadrcula4-nfasis1"/>
        <w:tblW w:w="9863" w:type="dxa"/>
        <w:tblLook w:val="04A0" w:firstRow="1" w:lastRow="0" w:firstColumn="1" w:lastColumn="0" w:noHBand="0" w:noVBand="1"/>
      </w:tblPr>
      <w:tblGrid>
        <w:gridCol w:w="2838"/>
        <w:gridCol w:w="1627"/>
        <w:gridCol w:w="5398"/>
      </w:tblGrid>
      <w:tr w:rsidR="00B063AB" w:rsidRPr="00997722" w14:paraId="56C114F7" w14:textId="77777777" w:rsidTr="008910E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noWrap/>
            <w:hideMark/>
          </w:tcPr>
          <w:p w14:paraId="49FEB2FA" w14:textId="77777777" w:rsidR="00B063AB" w:rsidRPr="00997722" w:rsidRDefault="00B063AB" w:rsidP="008910E8">
            <w:pPr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Campo</w:t>
            </w:r>
          </w:p>
        </w:tc>
        <w:tc>
          <w:tcPr>
            <w:tcW w:w="1627" w:type="dxa"/>
            <w:noWrap/>
            <w:hideMark/>
          </w:tcPr>
          <w:p w14:paraId="4B24EF6B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Tipo</w:t>
            </w:r>
          </w:p>
        </w:tc>
        <w:tc>
          <w:tcPr>
            <w:tcW w:w="6171" w:type="dxa"/>
            <w:hideMark/>
          </w:tcPr>
          <w:p w14:paraId="6301CA77" w14:textId="77777777" w:rsidR="00B063AB" w:rsidRPr="00997722" w:rsidRDefault="00B063AB" w:rsidP="008910E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eastAsia="es-AR"/>
              </w:rPr>
            </w:pPr>
            <w:r>
              <w:rPr>
                <w:lang w:eastAsia="es-AR"/>
              </w:rPr>
              <w:t>Descripción</w:t>
            </w:r>
          </w:p>
        </w:tc>
      </w:tr>
      <w:tr w:rsidR="00B063AB" w:rsidRPr="00997722" w14:paraId="55BD3B9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hideMark/>
          </w:tcPr>
          <w:p w14:paraId="484E2A7C" w14:textId="3E538A71" w:rsidR="00B063AB" w:rsidRPr="00997722" w:rsidRDefault="00B063AB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</w:t>
            </w:r>
          </w:p>
        </w:tc>
        <w:tc>
          <w:tcPr>
            <w:tcW w:w="1627" w:type="dxa"/>
            <w:noWrap/>
            <w:hideMark/>
          </w:tcPr>
          <w:p w14:paraId="79C0C051" w14:textId="7C0E3F26" w:rsidR="00B063AB" w:rsidRPr="00997722" w:rsidRDefault="00AB635E" w:rsidP="00C02DE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Varchar </w:t>
            </w:r>
            <w:r w:rsidR="00F32BD2">
              <w:rPr>
                <w:rFonts w:cs="Arial"/>
                <w:color w:val="000000" w:themeColor="text1"/>
                <w:lang w:eastAsia="es-AR"/>
              </w:rPr>
              <w:t>(</w:t>
            </w:r>
            <w:r w:rsidR="00B66B7D">
              <w:rPr>
                <w:rFonts w:cs="Arial"/>
                <w:color w:val="000000" w:themeColor="text1"/>
                <w:lang w:eastAsia="es-AR"/>
              </w:rPr>
              <w:t>6</w:t>
            </w:r>
            <w:r w:rsidR="00F32BD2"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  <w:hideMark/>
          </w:tcPr>
          <w:p w14:paraId="729EEB7E" w14:textId="7524F850" w:rsidR="00B063AB" w:rsidRPr="00997722" w:rsidRDefault="00B66B7D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Postal</w:t>
            </w:r>
          </w:p>
        </w:tc>
      </w:tr>
      <w:tr w:rsidR="00C02DE1" w:rsidRPr="00997722" w14:paraId="627AFD4D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0E833EC2" w14:textId="2E54E449" w:rsidR="00C02DE1" w:rsidRDefault="00C02DE1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SubCodigo</w:t>
            </w:r>
          </w:p>
        </w:tc>
        <w:tc>
          <w:tcPr>
            <w:tcW w:w="1627" w:type="dxa"/>
            <w:noWrap/>
          </w:tcPr>
          <w:p w14:paraId="5C0B5864" w14:textId="75FC7327" w:rsidR="00C02DE1" w:rsidRDefault="00C02DE1" w:rsidP="00C02DE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t>Numérico (</w:t>
            </w:r>
            <w:r w:rsidR="000206E8">
              <w:t>3</w:t>
            </w:r>
            <w:r>
              <w:t>)</w:t>
            </w:r>
          </w:p>
        </w:tc>
        <w:tc>
          <w:tcPr>
            <w:tcW w:w="6171" w:type="dxa"/>
          </w:tcPr>
          <w:p w14:paraId="3A4ACBD8" w14:textId="2FFD94F6" w:rsidR="00C02DE1" w:rsidRDefault="000206E8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Subcódigo postal</w:t>
            </w:r>
          </w:p>
        </w:tc>
      </w:tr>
      <w:tr w:rsidR="00D16BFF" w:rsidRPr="00997722" w14:paraId="319356D9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BCCF687" w14:textId="152B3683" w:rsidR="00D16BFF" w:rsidRDefault="00FB6AE7" w:rsidP="00B063AB">
            <w:pPr>
              <w:tabs>
                <w:tab w:val="right" w:pos="1849"/>
              </w:tabs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Localidad</w:t>
            </w:r>
          </w:p>
        </w:tc>
        <w:tc>
          <w:tcPr>
            <w:tcW w:w="1627" w:type="dxa"/>
            <w:noWrap/>
          </w:tcPr>
          <w:p w14:paraId="711A6D09" w14:textId="504FDE6D" w:rsidR="00D16BFF" w:rsidRDefault="00FB6AE7" w:rsidP="00C02DE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cs="Arial"/>
                <w:color w:val="000000" w:themeColor="text1"/>
                <w:lang w:eastAsia="es-AR"/>
              </w:rPr>
              <w:t>Varchar (40)</w:t>
            </w:r>
          </w:p>
        </w:tc>
        <w:tc>
          <w:tcPr>
            <w:tcW w:w="6171" w:type="dxa"/>
          </w:tcPr>
          <w:p w14:paraId="1DD5E3DD" w14:textId="6659468A" w:rsidR="00D16BFF" w:rsidRDefault="00FB6AE7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Nombre localidad</w:t>
            </w:r>
          </w:p>
        </w:tc>
      </w:tr>
      <w:tr w:rsidR="00B063AB" w:rsidRPr="00997722" w14:paraId="774AAE6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7A391E1" w14:textId="752C4335" w:rsidR="00B063AB" w:rsidRPr="00997722" w:rsidRDefault="00AB635E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Descripcion</w:t>
            </w:r>
          </w:p>
        </w:tc>
        <w:tc>
          <w:tcPr>
            <w:tcW w:w="1627" w:type="dxa"/>
            <w:noWrap/>
          </w:tcPr>
          <w:p w14:paraId="39203AE8" w14:textId="6236209D" w:rsidR="00B063AB" w:rsidRPr="00997722" w:rsidRDefault="00B063AB" w:rsidP="00C02DE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</w:t>
            </w:r>
            <w:r w:rsidR="00484503">
              <w:rPr>
                <w:rFonts w:cs="Arial"/>
                <w:color w:val="000000" w:themeColor="text1"/>
                <w:lang w:eastAsia="es-AR"/>
              </w:rPr>
              <w:t xml:space="preserve"> </w:t>
            </w:r>
            <w:r>
              <w:rPr>
                <w:rFonts w:cs="Arial"/>
                <w:color w:val="000000" w:themeColor="text1"/>
                <w:lang w:eastAsia="es-AR"/>
              </w:rPr>
              <w:t>(</w:t>
            </w:r>
            <w:r w:rsidR="00A07B90">
              <w:rPr>
                <w:rFonts w:cs="Arial"/>
                <w:color w:val="000000" w:themeColor="text1"/>
                <w:lang w:eastAsia="es-AR"/>
              </w:rPr>
              <w:t>6</w:t>
            </w:r>
            <w:r w:rsidR="00484503">
              <w:rPr>
                <w:rFonts w:cs="Arial"/>
                <w:color w:val="000000" w:themeColor="text1"/>
                <w:lang w:eastAsia="es-AR"/>
              </w:rPr>
              <w:t>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80ABC7" w14:textId="1E7DAB1A" w:rsidR="00B063AB" w:rsidRPr="00997722" w:rsidRDefault="00AB635E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 xml:space="preserve">Descripción de </w:t>
            </w:r>
            <w:r w:rsidR="00A07B90">
              <w:rPr>
                <w:rFonts w:cs="Arial"/>
                <w:color w:val="000000" w:themeColor="text1"/>
                <w:lang w:eastAsia="es-AR"/>
              </w:rPr>
              <w:t>codigo postal</w:t>
            </w:r>
          </w:p>
        </w:tc>
      </w:tr>
      <w:tr w:rsidR="00A07B90" w:rsidRPr="00997722" w14:paraId="4543B924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2C759077" w14:textId="079DCC83" w:rsidR="00A07B90" w:rsidRDefault="00A07B90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ProvinciaCodigo</w:t>
            </w:r>
          </w:p>
        </w:tc>
        <w:tc>
          <w:tcPr>
            <w:tcW w:w="1627" w:type="dxa"/>
            <w:noWrap/>
          </w:tcPr>
          <w:p w14:paraId="3533F1F5" w14:textId="20D34780" w:rsidR="00A07B90" w:rsidRDefault="00A07B90" w:rsidP="00C02DE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</w:t>
            </w:r>
            <w:r>
              <w:rPr>
                <w:rFonts w:cs="Arial"/>
                <w:color w:val="000000" w:themeColor="text1"/>
                <w:lang w:eastAsia="es-AR"/>
              </w:rPr>
              <w:t>1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24D61DD8" w14:textId="1175B82F" w:rsidR="00A07B90" w:rsidRDefault="00A07B90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provincia</w:t>
            </w:r>
          </w:p>
        </w:tc>
      </w:tr>
      <w:tr w:rsidR="00A07B90" w:rsidRPr="00997722" w14:paraId="7E2A105B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5FF642ED" w14:textId="09E96276" w:rsidR="00A07B90" w:rsidRDefault="00A07B90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ProvinciaDescripcion</w:t>
            </w:r>
          </w:p>
        </w:tc>
        <w:tc>
          <w:tcPr>
            <w:tcW w:w="1627" w:type="dxa"/>
            <w:noWrap/>
          </w:tcPr>
          <w:p w14:paraId="05727610" w14:textId="5E94620A" w:rsidR="00A07B90" w:rsidRDefault="00A07B90" w:rsidP="00C02DE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</w:t>
            </w:r>
            <w:r w:rsidR="00EE0089">
              <w:rPr>
                <w:rFonts w:cs="Arial"/>
                <w:color w:val="000000" w:themeColor="text1"/>
                <w:lang w:eastAsia="es-AR"/>
              </w:rPr>
              <w:t>40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1327EFE0" w14:textId="08CC4E60" w:rsidR="00A07B90" w:rsidRDefault="00EE0089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Nombre de provincia</w:t>
            </w:r>
          </w:p>
        </w:tc>
      </w:tr>
      <w:tr w:rsidR="00A07B90" w:rsidRPr="00997722" w14:paraId="4D9D66AF" w14:textId="77777777" w:rsidTr="008910E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10664C90" w14:textId="56094447" w:rsidR="00A07B90" w:rsidRDefault="00EE0089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DepartamentoCodigo</w:t>
            </w:r>
          </w:p>
        </w:tc>
        <w:tc>
          <w:tcPr>
            <w:tcW w:w="1627" w:type="dxa"/>
            <w:noWrap/>
          </w:tcPr>
          <w:p w14:paraId="3F93F15A" w14:textId="097D4926" w:rsidR="00A07B90" w:rsidRDefault="005D195B" w:rsidP="00C02DE1">
            <w:pPr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(1</w:t>
            </w:r>
            <w:r>
              <w:rPr>
                <w:rFonts w:cs="Arial"/>
                <w:color w:val="000000" w:themeColor="text1"/>
                <w:lang w:eastAsia="es-AR"/>
              </w:rPr>
              <w:t>5</w:t>
            </w:r>
          </w:p>
        </w:tc>
        <w:tc>
          <w:tcPr>
            <w:tcW w:w="6171" w:type="dxa"/>
          </w:tcPr>
          <w:p w14:paraId="299ED6A6" w14:textId="7EF13081" w:rsidR="00A07B90" w:rsidRDefault="005D195B" w:rsidP="008910E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Codigo de departamento</w:t>
            </w:r>
          </w:p>
        </w:tc>
      </w:tr>
      <w:tr w:rsidR="00A07B90" w:rsidRPr="00997722" w14:paraId="03BFE3CE" w14:textId="77777777" w:rsidTr="008910E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14:paraId="0EB09395" w14:textId="12C48913" w:rsidR="00A07B90" w:rsidRDefault="005D195B" w:rsidP="008910E8">
            <w:pPr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DepartamentoDescripcion</w:t>
            </w:r>
          </w:p>
        </w:tc>
        <w:tc>
          <w:tcPr>
            <w:tcW w:w="1627" w:type="dxa"/>
            <w:noWrap/>
          </w:tcPr>
          <w:p w14:paraId="271A81A3" w14:textId="43F136A9" w:rsidR="00A07B90" w:rsidRDefault="005D195B" w:rsidP="00C02DE1">
            <w:pPr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Varchar (</w:t>
            </w:r>
            <w:r>
              <w:rPr>
                <w:rFonts w:cs="Arial"/>
                <w:color w:val="000000" w:themeColor="text1"/>
                <w:lang w:eastAsia="es-AR"/>
              </w:rPr>
              <w:t>40</w:t>
            </w:r>
            <w:r>
              <w:rPr>
                <w:rFonts w:cs="Arial"/>
                <w:color w:val="000000" w:themeColor="text1"/>
                <w:lang w:eastAsia="es-AR"/>
              </w:rPr>
              <w:t>)</w:t>
            </w:r>
          </w:p>
        </w:tc>
        <w:tc>
          <w:tcPr>
            <w:tcW w:w="6171" w:type="dxa"/>
          </w:tcPr>
          <w:p w14:paraId="3EEC2122" w14:textId="018AD474" w:rsidR="00A07B90" w:rsidRDefault="005D195B" w:rsidP="008910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="Arial"/>
                <w:color w:val="000000" w:themeColor="text1"/>
                <w:lang w:eastAsia="es-AR"/>
              </w:rPr>
            </w:pPr>
            <w:r>
              <w:rPr>
                <w:rFonts w:cs="Arial"/>
                <w:color w:val="000000" w:themeColor="text1"/>
                <w:lang w:eastAsia="es-AR"/>
              </w:rPr>
              <w:t>Nombre de departamento</w:t>
            </w:r>
          </w:p>
        </w:tc>
      </w:tr>
    </w:tbl>
    <w:p w14:paraId="07EBA62D" w14:textId="77777777" w:rsidR="00DD7299" w:rsidRPr="00DD7299" w:rsidRDefault="00DD7299" w:rsidP="00DD7299"/>
    <w:sectPr w:rsidR="00DD7299" w:rsidRPr="00DD7299" w:rsidSect="00C87C4B">
      <w:headerReference w:type="default" r:id="rId9"/>
      <w:footerReference w:type="default" r:id="rId10"/>
      <w:pgSz w:w="12240" w:h="15840"/>
      <w:pgMar w:top="1440" w:right="1080" w:bottom="1440" w:left="1080" w:header="510" w:footer="3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1F4E3E" w14:textId="77777777" w:rsidR="00DB3832" w:rsidRDefault="00DB3832" w:rsidP="00F550AF">
      <w:pPr>
        <w:spacing w:after="0" w:line="240" w:lineRule="auto"/>
      </w:pPr>
      <w:r>
        <w:separator/>
      </w:r>
    </w:p>
  </w:endnote>
  <w:endnote w:type="continuationSeparator" w:id="0">
    <w:p w14:paraId="512509FA" w14:textId="77777777" w:rsidR="00DB3832" w:rsidRDefault="00DB3832" w:rsidP="00F550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94569F5" w14:textId="77777777" w:rsidR="00F550AF" w:rsidRDefault="00C87C4B" w:rsidP="00C87C4B">
    <w:pPr>
      <w:pStyle w:val="Piedepgina"/>
    </w:pPr>
    <w:r w:rsidRPr="00C87C4B">
      <w:rPr>
        <w:noProof/>
        <w:lang w:val="es-ES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16B29A9C" wp14:editId="5CE2003A">
              <wp:simplePos x="0" y="0"/>
              <wp:positionH relativeFrom="column">
                <wp:posOffset>219075</wp:posOffset>
              </wp:positionH>
              <wp:positionV relativeFrom="paragraph">
                <wp:posOffset>-350520</wp:posOffset>
              </wp:positionV>
              <wp:extent cx="619200" cy="55245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19200" cy="5524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F819FA5" w14:textId="77777777" w:rsidR="00C87C4B" w:rsidRPr="002B7B75" w:rsidRDefault="00C87C4B" w:rsidP="00C87C4B">
                          <w:pPr>
                            <w:pStyle w:val="Piedepgina"/>
                            <w:jc w:val="center"/>
                            <w:rPr>
                              <w:rFonts w:ascii="Calibri Light" w:hAnsi="Calibri Light" w:cs="Calibri Light"/>
                              <w:color w:val="808080" w:themeColor="background1" w:themeShade="80"/>
                            </w:rPr>
                          </w:pP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PAGE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1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  <w:r w:rsidRPr="002B7B75">
                            <w:rPr>
                              <w:rFonts w:ascii="Calibri Light" w:hAnsi="Calibri Light" w:cs="Calibri Light"/>
                              <w:color w:val="808080" w:themeColor="background1" w:themeShade="80"/>
                              <w:lang w:val="es-ES"/>
                            </w:rPr>
                            <w:t xml:space="preserve"> / 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begin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instrText>NUMPAGES  \* Arabic  \* MERGEFORMAT</w:instrTex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separate"/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t>2</w:t>
                          </w:r>
                          <w:r w:rsidRPr="002B7B75">
                            <w:rPr>
                              <w:rFonts w:ascii="Calibri Light" w:hAnsi="Calibri Light" w:cs="Calibri Light"/>
                              <w:b/>
                              <w:bCs/>
                              <w:color w:val="808080" w:themeColor="background1" w:themeShade="80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ctr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6B29A9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17.25pt;margin-top:-27.6pt;width:48.75pt;height:43.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" filled="f" stroked="f">
              <v:textbox>
                <w:txbxContent>
                  <w:p w14:paraId="4F819FA5" w14:textId="77777777" w:rsidR="00C87C4B" w:rsidRPr="002B7B75" w:rsidRDefault="00C87C4B" w:rsidP="00C87C4B">
                    <w:pPr>
                      <w:pStyle w:val="Piedepgina"/>
                      <w:jc w:val="center"/>
                      <w:rPr>
                        <w:rFonts w:ascii="Calibri Light" w:hAnsi="Calibri Light" w:cs="Calibri Light"/>
                        <w:color w:val="808080" w:themeColor="background1" w:themeShade="80"/>
                      </w:rPr>
                    </w:pP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PAGE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1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  <w:r w:rsidRPr="002B7B75">
                      <w:rPr>
                        <w:rFonts w:ascii="Calibri Light" w:hAnsi="Calibri Light" w:cs="Calibri Light"/>
                        <w:color w:val="808080" w:themeColor="background1" w:themeShade="80"/>
                        <w:lang w:val="es-ES"/>
                      </w:rPr>
                      <w:t xml:space="preserve"> / 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begin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instrText>NUMPAGES  \* Arabic  \* MERGEFORMAT</w:instrTex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separate"/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t>2</w:t>
                    </w:r>
                    <w:r w:rsidRPr="002B7B75">
                      <w:rPr>
                        <w:rFonts w:ascii="Calibri Light" w:hAnsi="Calibri Light" w:cs="Calibri Light"/>
                        <w:b/>
                        <w:bCs/>
                        <w:color w:val="808080" w:themeColor="background1" w:themeShade="80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9264" behindDoc="1" locked="0" layoutInCell="1" allowOverlap="1" wp14:anchorId="652F9BB1" wp14:editId="6E74C158">
          <wp:simplePos x="0" y="0"/>
          <wp:positionH relativeFrom="column">
            <wp:align>center</wp:align>
          </wp:positionH>
          <wp:positionV relativeFrom="page">
            <wp:align>bottom</wp:align>
          </wp:positionV>
          <wp:extent cx="6476400" cy="928800"/>
          <wp:effectExtent l="0" t="0" r="635" b="5080"/>
          <wp:wrapNone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eDocsy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76400" cy="928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lang w:val="es-ES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D61C1DB" w14:textId="77777777" w:rsidR="00DB3832" w:rsidRDefault="00DB3832" w:rsidP="00F550AF">
      <w:pPr>
        <w:spacing w:after="0" w:line="240" w:lineRule="auto"/>
      </w:pPr>
      <w:r>
        <w:separator/>
      </w:r>
    </w:p>
  </w:footnote>
  <w:footnote w:type="continuationSeparator" w:id="0">
    <w:p w14:paraId="7B420607" w14:textId="77777777" w:rsidR="00DB3832" w:rsidRDefault="00DB3832" w:rsidP="00F550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5731DF" w14:textId="77777777" w:rsidR="00F550AF" w:rsidRPr="00C87C4B" w:rsidRDefault="00C87C4B" w:rsidP="00C87C4B">
    <w:pPr>
      <w:pStyle w:val="Encabezado"/>
    </w:pPr>
    <w:r>
      <w:rPr>
        <w:noProof/>
      </w:rPr>
      <w:drawing>
        <wp:anchor distT="0" distB="0" distL="114300" distR="114300" simplePos="0" relativeHeight="251658240" behindDoc="0" locked="0" layoutInCell="1" allowOverlap="1" wp14:anchorId="5D28E07C" wp14:editId="0438EB96">
          <wp:simplePos x="0" y="0"/>
          <wp:positionH relativeFrom="column">
            <wp:align>center</wp:align>
          </wp:positionH>
          <wp:positionV relativeFrom="paragraph">
            <wp:posOffset>0</wp:posOffset>
          </wp:positionV>
          <wp:extent cx="1868400" cy="532800"/>
          <wp:effectExtent l="0" t="0" r="0" b="635"/>
          <wp:wrapTopAndBottom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CopeteGLM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68400" cy="5328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366029C"/>
    <w:multiLevelType w:val="hybridMultilevel"/>
    <w:tmpl w:val="811EDDD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09514C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0C9A1AE9"/>
    <w:multiLevelType w:val="multilevel"/>
    <w:tmpl w:val="94260F1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decimal"/>
      <w:lvlText w:val="%3.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" w15:restartNumberingAfterBreak="0">
    <w:nsid w:val="114C531D"/>
    <w:multiLevelType w:val="hybridMultilevel"/>
    <w:tmpl w:val="7FBA72D2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7E404C"/>
    <w:multiLevelType w:val="hybridMultilevel"/>
    <w:tmpl w:val="C6CE5392"/>
    <w:lvl w:ilvl="0" w:tplc="2C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188E2C69"/>
    <w:multiLevelType w:val="hybridMultilevel"/>
    <w:tmpl w:val="D972AB6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B607B04"/>
    <w:multiLevelType w:val="multilevel"/>
    <w:tmpl w:val="4C9C80CC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7E56DE"/>
    <w:multiLevelType w:val="hybridMultilevel"/>
    <w:tmpl w:val="E16EB440"/>
    <w:lvl w:ilvl="0" w:tplc="7462330C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98E4FBD4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2ADF7941"/>
    <w:multiLevelType w:val="hybridMultilevel"/>
    <w:tmpl w:val="28689F12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22579"/>
    <w:multiLevelType w:val="hybridMultilevel"/>
    <w:tmpl w:val="2F704BB6"/>
    <w:lvl w:ilvl="0" w:tplc="9A1A4E4C">
      <w:numFmt w:val="bullet"/>
      <w:lvlText w:val="•"/>
      <w:lvlJc w:val="left"/>
      <w:pPr>
        <w:ind w:left="106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46C4D2B"/>
    <w:multiLevelType w:val="multilevel"/>
    <w:tmpl w:val="2C0A0025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1" w15:restartNumberingAfterBreak="0">
    <w:nsid w:val="44FF2BB6"/>
    <w:multiLevelType w:val="hybridMultilevel"/>
    <w:tmpl w:val="5776B4DC"/>
    <w:lvl w:ilvl="0" w:tplc="9A1A4E4C">
      <w:numFmt w:val="bullet"/>
      <w:lvlText w:val="•"/>
      <w:lvlJc w:val="left"/>
      <w:pPr>
        <w:ind w:left="144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45423A17"/>
    <w:multiLevelType w:val="hybridMultilevel"/>
    <w:tmpl w:val="ACF6C86A"/>
    <w:lvl w:ilvl="0" w:tplc="9A1A4E4C">
      <w:numFmt w:val="bullet"/>
      <w:lvlText w:val="•"/>
      <w:lvlJc w:val="left"/>
      <w:pPr>
        <w:ind w:left="705" w:hanging="705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75B2D52"/>
    <w:multiLevelType w:val="hybridMultilevel"/>
    <w:tmpl w:val="6BE0D8D0"/>
    <w:lvl w:ilvl="0" w:tplc="A4CC937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462670"/>
    <w:multiLevelType w:val="hybridMultilevel"/>
    <w:tmpl w:val="141CFEA0"/>
    <w:lvl w:ilvl="0" w:tplc="3C40D446">
      <w:numFmt w:val="bullet"/>
      <w:lvlText w:val=""/>
      <w:lvlJc w:val="left"/>
      <w:pPr>
        <w:ind w:left="927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5" w15:restartNumberingAfterBreak="0">
    <w:nsid w:val="4D492218"/>
    <w:multiLevelType w:val="hybridMultilevel"/>
    <w:tmpl w:val="516882A0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8932B2"/>
    <w:multiLevelType w:val="hybridMultilevel"/>
    <w:tmpl w:val="2D12763A"/>
    <w:lvl w:ilvl="0" w:tplc="2C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7" w15:restartNumberingAfterBreak="0">
    <w:nsid w:val="581739A0"/>
    <w:multiLevelType w:val="hybridMultilevel"/>
    <w:tmpl w:val="E94CCC5C"/>
    <w:lvl w:ilvl="0" w:tplc="9A1A4E4C">
      <w:numFmt w:val="bullet"/>
      <w:lvlText w:val="•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1F95E91"/>
    <w:multiLevelType w:val="hybridMultilevel"/>
    <w:tmpl w:val="66E499A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5C145E"/>
    <w:multiLevelType w:val="multilevel"/>
    <w:tmpl w:val="7026EE9C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851" w:hanging="851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51" w:hanging="851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0" w15:restartNumberingAfterBreak="0">
    <w:nsid w:val="78924FBF"/>
    <w:multiLevelType w:val="hybridMultilevel"/>
    <w:tmpl w:val="39B6540C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0"/>
  </w:num>
  <w:num w:numId="2">
    <w:abstractNumId w:val="0"/>
  </w:num>
  <w:num w:numId="3">
    <w:abstractNumId w:val="19"/>
  </w:num>
  <w:num w:numId="4">
    <w:abstractNumId w:val="6"/>
  </w:num>
  <w:num w:numId="5">
    <w:abstractNumId w:val="1"/>
  </w:num>
  <w:num w:numId="6">
    <w:abstractNumId w:val="7"/>
  </w:num>
  <w:num w:numId="7">
    <w:abstractNumId w:val="2"/>
  </w:num>
  <w:num w:numId="8">
    <w:abstractNumId w:val="4"/>
  </w:num>
  <w:num w:numId="9">
    <w:abstractNumId w:val="13"/>
  </w:num>
  <w:num w:numId="10">
    <w:abstractNumId w:val="5"/>
  </w:num>
  <w:num w:numId="11">
    <w:abstractNumId w:val="18"/>
  </w:num>
  <w:num w:numId="12">
    <w:abstractNumId w:val="14"/>
  </w:num>
  <w:num w:numId="13">
    <w:abstractNumId w:val="16"/>
  </w:num>
  <w:num w:numId="14">
    <w:abstractNumId w:val="15"/>
  </w:num>
  <w:num w:numId="15">
    <w:abstractNumId w:val="8"/>
  </w:num>
  <w:num w:numId="16">
    <w:abstractNumId w:val="9"/>
  </w:num>
  <w:num w:numId="17">
    <w:abstractNumId w:val="3"/>
  </w:num>
  <w:num w:numId="18">
    <w:abstractNumId w:val="12"/>
  </w:num>
  <w:num w:numId="19">
    <w:abstractNumId w:val="11"/>
  </w:num>
  <w:num w:numId="20">
    <w:abstractNumId w:val="17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ttachedTemplate r:id="rId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384"/>
    <w:rsid w:val="000206E8"/>
    <w:rsid w:val="000477B3"/>
    <w:rsid w:val="00057C53"/>
    <w:rsid w:val="000A07FE"/>
    <w:rsid w:val="000D27F6"/>
    <w:rsid w:val="000D4341"/>
    <w:rsid w:val="000F759D"/>
    <w:rsid w:val="00147AB2"/>
    <w:rsid w:val="00180A6F"/>
    <w:rsid w:val="001B5F6B"/>
    <w:rsid w:val="001C35EF"/>
    <w:rsid w:val="001D4EA4"/>
    <w:rsid w:val="00210274"/>
    <w:rsid w:val="00210E7A"/>
    <w:rsid w:val="002124C2"/>
    <w:rsid w:val="00217CD6"/>
    <w:rsid w:val="00274FF7"/>
    <w:rsid w:val="00280950"/>
    <w:rsid w:val="002856F0"/>
    <w:rsid w:val="00293239"/>
    <w:rsid w:val="002B3B43"/>
    <w:rsid w:val="002B7B75"/>
    <w:rsid w:val="002C53D0"/>
    <w:rsid w:val="002D5B5F"/>
    <w:rsid w:val="002E2BD8"/>
    <w:rsid w:val="0030798F"/>
    <w:rsid w:val="00310B1B"/>
    <w:rsid w:val="00326FE5"/>
    <w:rsid w:val="00337A30"/>
    <w:rsid w:val="00340890"/>
    <w:rsid w:val="00362100"/>
    <w:rsid w:val="003653AB"/>
    <w:rsid w:val="003739C0"/>
    <w:rsid w:val="00383EE6"/>
    <w:rsid w:val="003F02D9"/>
    <w:rsid w:val="003F5569"/>
    <w:rsid w:val="003F7671"/>
    <w:rsid w:val="00402DA6"/>
    <w:rsid w:val="00422764"/>
    <w:rsid w:val="004306C6"/>
    <w:rsid w:val="00436BA6"/>
    <w:rsid w:val="00447458"/>
    <w:rsid w:val="00457662"/>
    <w:rsid w:val="0048443D"/>
    <w:rsid w:val="00484503"/>
    <w:rsid w:val="00484A65"/>
    <w:rsid w:val="004A0C10"/>
    <w:rsid w:val="004C1C4C"/>
    <w:rsid w:val="004F5DA2"/>
    <w:rsid w:val="00521639"/>
    <w:rsid w:val="005700DB"/>
    <w:rsid w:val="00591042"/>
    <w:rsid w:val="005B23D4"/>
    <w:rsid w:val="005C0C94"/>
    <w:rsid w:val="005C36C8"/>
    <w:rsid w:val="005D195B"/>
    <w:rsid w:val="00623F24"/>
    <w:rsid w:val="00656708"/>
    <w:rsid w:val="00662FC8"/>
    <w:rsid w:val="0067710C"/>
    <w:rsid w:val="006D7FDB"/>
    <w:rsid w:val="00710EBA"/>
    <w:rsid w:val="007304CA"/>
    <w:rsid w:val="00730743"/>
    <w:rsid w:val="007637C4"/>
    <w:rsid w:val="00770F06"/>
    <w:rsid w:val="007A315A"/>
    <w:rsid w:val="007D6041"/>
    <w:rsid w:val="007E7B91"/>
    <w:rsid w:val="00817B51"/>
    <w:rsid w:val="00852B20"/>
    <w:rsid w:val="00894B06"/>
    <w:rsid w:val="008A507B"/>
    <w:rsid w:val="008C4642"/>
    <w:rsid w:val="008E102E"/>
    <w:rsid w:val="008E1933"/>
    <w:rsid w:val="008F2C69"/>
    <w:rsid w:val="008F37DB"/>
    <w:rsid w:val="009132C4"/>
    <w:rsid w:val="0091585E"/>
    <w:rsid w:val="00936384"/>
    <w:rsid w:val="0097624B"/>
    <w:rsid w:val="009D4D7C"/>
    <w:rsid w:val="009D4EC2"/>
    <w:rsid w:val="009E3A9E"/>
    <w:rsid w:val="00A07B90"/>
    <w:rsid w:val="00AB4FA1"/>
    <w:rsid w:val="00AB635E"/>
    <w:rsid w:val="00AC6268"/>
    <w:rsid w:val="00AD4C71"/>
    <w:rsid w:val="00AF4948"/>
    <w:rsid w:val="00AF6016"/>
    <w:rsid w:val="00AF6C7B"/>
    <w:rsid w:val="00B063AB"/>
    <w:rsid w:val="00B20D24"/>
    <w:rsid w:val="00B22B50"/>
    <w:rsid w:val="00B348F6"/>
    <w:rsid w:val="00B47004"/>
    <w:rsid w:val="00B66B7D"/>
    <w:rsid w:val="00BA070F"/>
    <w:rsid w:val="00BB0932"/>
    <w:rsid w:val="00BE613C"/>
    <w:rsid w:val="00BF30C2"/>
    <w:rsid w:val="00C01FA4"/>
    <w:rsid w:val="00C02DE1"/>
    <w:rsid w:val="00C76D1C"/>
    <w:rsid w:val="00C87C4B"/>
    <w:rsid w:val="00CC3049"/>
    <w:rsid w:val="00D026DE"/>
    <w:rsid w:val="00D10565"/>
    <w:rsid w:val="00D12D77"/>
    <w:rsid w:val="00D16BFF"/>
    <w:rsid w:val="00D4761E"/>
    <w:rsid w:val="00D50966"/>
    <w:rsid w:val="00D5217B"/>
    <w:rsid w:val="00D53BDD"/>
    <w:rsid w:val="00D57A83"/>
    <w:rsid w:val="00D60C48"/>
    <w:rsid w:val="00D71064"/>
    <w:rsid w:val="00DB214E"/>
    <w:rsid w:val="00DB3832"/>
    <w:rsid w:val="00DD69C1"/>
    <w:rsid w:val="00DD7299"/>
    <w:rsid w:val="00DE76B8"/>
    <w:rsid w:val="00E60350"/>
    <w:rsid w:val="00E6528D"/>
    <w:rsid w:val="00E84659"/>
    <w:rsid w:val="00E947B1"/>
    <w:rsid w:val="00EA7A06"/>
    <w:rsid w:val="00EB727F"/>
    <w:rsid w:val="00EC6AA5"/>
    <w:rsid w:val="00EE0089"/>
    <w:rsid w:val="00EF7F70"/>
    <w:rsid w:val="00F2253B"/>
    <w:rsid w:val="00F32BD2"/>
    <w:rsid w:val="00F472C7"/>
    <w:rsid w:val="00F550AF"/>
    <w:rsid w:val="00F878B9"/>
    <w:rsid w:val="00FA420F"/>
    <w:rsid w:val="00FB6AE7"/>
    <w:rsid w:val="00FE7D8C"/>
    <w:rsid w:val="00FF1C6B"/>
    <w:rsid w:val="00FF6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3FA2B18"/>
  <w15:docId w15:val="{52D2A4BD-D8F5-4FAF-B03E-4248AA152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63AB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1D4EA4"/>
    <w:pPr>
      <w:keepNext/>
      <w:keepLines/>
      <w:numPr>
        <w:numId w:val="3"/>
      </w:numPr>
      <w:pBdr>
        <w:bottom w:val="single" w:sz="4" w:space="1" w:color="4F81BD" w:themeColor="accent1"/>
      </w:pBdr>
      <w:spacing w:before="480" w:after="240" w:line="240" w:lineRule="auto"/>
      <w:ind w:left="284" w:hanging="284"/>
      <w:outlineLvl w:val="0"/>
    </w:pPr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D4EA4"/>
    <w:pPr>
      <w:numPr>
        <w:ilvl w:val="1"/>
        <w:numId w:val="3"/>
      </w:numPr>
      <w:spacing w:before="480" w:after="0"/>
      <w:ind w:left="0" w:firstLine="0"/>
      <w:outlineLvl w:val="1"/>
    </w:pPr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D4EA4"/>
    <w:pPr>
      <w:numPr>
        <w:ilvl w:val="2"/>
        <w:numId w:val="3"/>
      </w:numPr>
      <w:spacing w:before="240" w:after="0"/>
      <w:ind w:left="0" w:firstLine="0"/>
      <w:outlineLvl w:val="2"/>
    </w:pPr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D4EA4"/>
    <w:pPr>
      <w:keepNext/>
      <w:keepLines/>
      <w:numPr>
        <w:ilvl w:val="3"/>
        <w:numId w:val="3"/>
      </w:numPr>
      <w:spacing w:before="200" w:after="0"/>
      <w:ind w:left="0" w:firstLine="0"/>
      <w:outlineLvl w:val="3"/>
    </w:pPr>
    <w:rPr>
      <w:rFonts w:asciiTheme="majorHAnsi" w:eastAsiaTheme="majorEastAsia" w:hAnsiTheme="majorHAnsi" w:cstheme="majorBidi"/>
      <w:bCs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2B7B75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497D" w:themeColor="text2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B7B75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97D" w:themeColor="text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D4C71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D4C71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D4C71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link w:val="PrrafodelistaCar"/>
    <w:uiPriority w:val="34"/>
    <w:qFormat/>
    <w:rsid w:val="00AD4C71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1D4EA4"/>
    <w:rPr>
      <w:rFonts w:asciiTheme="majorHAnsi" w:eastAsiaTheme="majorEastAsia" w:hAnsiTheme="majorHAnsi" w:cstheme="majorBidi"/>
      <w:bCs/>
      <w:color w:val="1F497D" w:themeColor="text2"/>
      <w:sz w:val="28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1D4EA4"/>
    <w:rPr>
      <w:rFonts w:asciiTheme="majorHAnsi" w:eastAsiaTheme="majorEastAsia" w:hAnsiTheme="majorHAnsi" w:cstheme="majorBidi"/>
      <w:bCs/>
      <w:color w:val="4F81BD" w:themeColor="accent1"/>
      <w:sz w:val="28"/>
    </w:rPr>
  </w:style>
  <w:style w:type="paragraph" w:styleId="Ttulo">
    <w:name w:val="Title"/>
    <w:basedOn w:val="Normal"/>
    <w:next w:val="Normal"/>
    <w:link w:val="TtuloCar"/>
    <w:uiPriority w:val="10"/>
    <w:qFormat/>
    <w:rsid w:val="00BA07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A070F"/>
    <w:rPr>
      <w:rFonts w:asciiTheme="majorHAnsi" w:eastAsiaTheme="majorEastAsia" w:hAnsiTheme="majorHAnsi" w:cstheme="majorBidi"/>
      <w:color w:val="1F497D" w:themeColor="text2"/>
      <w:spacing w:val="5"/>
      <w:kern w:val="28"/>
      <w:sz w:val="32"/>
      <w:szCs w:val="52"/>
    </w:rPr>
  </w:style>
  <w:style w:type="character" w:customStyle="1" w:styleId="Ttulo4Car">
    <w:name w:val="Título 4 Car"/>
    <w:basedOn w:val="Fuentedeprrafopredeter"/>
    <w:link w:val="Ttulo4"/>
    <w:uiPriority w:val="9"/>
    <w:rsid w:val="001D4EA4"/>
    <w:rPr>
      <w:rFonts w:asciiTheme="majorHAnsi" w:eastAsiaTheme="majorEastAsia" w:hAnsiTheme="majorHAnsi" w:cstheme="majorBidi"/>
      <w:bCs/>
      <w:iCs/>
      <w:color w:val="4F81BD" w:themeColor="accen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2B7B75"/>
    <w:rPr>
      <w:rFonts w:asciiTheme="majorHAnsi" w:eastAsiaTheme="majorEastAsia" w:hAnsiTheme="majorHAnsi" w:cstheme="majorBidi"/>
      <w:color w:val="1F497D" w:themeColor="text2"/>
      <w:sz w:val="24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B7B75"/>
    <w:rPr>
      <w:rFonts w:asciiTheme="majorHAnsi" w:eastAsiaTheme="majorEastAsia" w:hAnsiTheme="majorHAnsi" w:cstheme="majorBidi"/>
      <w:i/>
      <w:iCs/>
      <w:color w:val="1F497D" w:themeColor="text2"/>
      <w:sz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D4C71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D4C7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Subttulo">
    <w:name w:val="Subtitle"/>
    <w:basedOn w:val="Normal"/>
    <w:next w:val="Normal"/>
    <w:link w:val="SubttuloCar"/>
    <w:uiPriority w:val="11"/>
    <w:qFormat/>
    <w:rsid w:val="00730743"/>
    <w:pPr>
      <w:numPr>
        <w:ilvl w:val="1"/>
      </w:numPr>
    </w:pPr>
    <w:rPr>
      <w:rFonts w:eastAsiaTheme="majorEastAsia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730743"/>
    <w:rPr>
      <w:rFonts w:ascii="Arial" w:eastAsiaTheme="majorEastAsia" w:hAnsi="Arial" w:cstheme="majorBidi"/>
      <w:i/>
      <w:iCs/>
      <w:color w:val="4F81BD" w:themeColor="accent1"/>
      <w:spacing w:val="15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D4C71"/>
    <w:rPr>
      <w:b/>
      <w:bCs/>
    </w:rPr>
  </w:style>
  <w:style w:type="character" w:styleId="nfasis">
    <w:name w:val="Emphasis"/>
    <w:basedOn w:val="Fuentedeprrafopredeter"/>
    <w:uiPriority w:val="20"/>
    <w:qFormat/>
    <w:rsid w:val="00AD4C71"/>
    <w:rPr>
      <w:i/>
      <w:iCs/>
    </w:rPr>
  </w:style>
  <w:style w:type="paragraph" w:styleId="Sinespaciado">
    <w:name w:val="No Spacing"/>
    <w:link w:val="SinespaciadoCar"/>
    <w:uiPriority w:val="1"/>
    <w:qFormat/>
    <w:rsid w:val="00730743"/>
    <w:pPr>
      <w:spacing w:after="0" w:line="240" w:lineRule="auto"/>
    </w:pPr>
    <w:rPr>
      <w:rFonts w:ascii="Arial" w:hAnsi="Arial"/>
    </w:rPr>
  </w:style>
  <w:style w:type="paragraph" w:styleId="Cita">
    <w:name w:val="Quote"/>
    <w:basedOn w:val="Normal"/>
    <w:next w:val="Normal"/>
    <w:link w:val="CitaCar"/>
    <w:uiPriority w:val="29"/>
    <w:qFormat/>
    <w:rsid w:val="00AD4C71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AD4C71"/>
    <w:rPr>
      <w:i/>
      <w:iCs/>
      <w:color w:val="000000" w:themeColor="text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D4C71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D4C71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AD4C71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AD4C71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AD4C71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AD4C71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AD4C71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AD4C71"/>
    <w:pPr>
      <w:outlineLvl w:val="9"/>
    </w:pPr>
  </w:style>
  <w:style w:type="paragraph" w:styleId="Descripcin">
    <w:name w:val="caption"/>
    <w:basedOn w:val="Normal"/>
    <w:next w:val="Normal"/>
    <w:uiPriority w:val="35"/>
    <w:semiHidden/>
    <w:unhideWhenUsed/>
    <w:qFormat/>
    <w:rsid w:val="00AD4C71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30743"/>
    <w:rPr>
      <w:rFonts w:ascii="Arial" w:hAnsi="Arial"/>
    </w:rPr>
  </w:style>
  <w:style w:type="paragraph" w:styleId="Encabezado">
    <w:name w:val="header"/>
    <w:basedOn w:val="Normal"/>
    <w:link w:val="EncabezadoCar"/>
    <w:uiPriority w:val="99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F550AF"/>
  </w:style>
  <w:style w:type="paragraph" w:styleId="Piedepgina">
    <w:name w:val="footer"/>
    <w:basedOn w:val="Normal"/>
    <w:link w:val="PiedepginaCar"/>
    <w:unhideWhenUsed/>
    <w:rsid w:val="00F550A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F550AF"/>
  </w:style>
  <w:style w:type="paragraph" w:styleId="Textodeglobo">
    <w:name w:val="Balloon Text"/>
    <w:basedOn w:val="Normal"/>
    <w:link w:val="TextodegloboCar"/>
    <w:uiPriority w:val="99"/>
    <w:semiHidden/>
    <w:unhideWhenUsed/>
    <w:rsid w:val="00F550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550AF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9158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447458"/>
    <w:rPr>
      <w:color w:val="808080"/>
    </w:rPr>
  </w:style>
  <w:style w:type="paragraph" w:styleId="Revisin">
    <w:name w:val="Revision"/>
    <w:hidden/>
    <w:uiPriority w:val="99"/>
    <w:semiHidden/>
    <w:rsid w:val="000D4341"/>
    <w:pPr>
      <w:spacing w:after="0" w:line="240" w:lineRule="auto"/>
    </w:pPr>
  </w:style>
  <w:style w:type="paragraph" w:customStyle="1" w:styleId="TituloPrimerHoja">
    <w:name w:val="Titulo Primer Hoja"/>
    <w:basedOn w:val="Normal"/>
    <w:link w:val="TituloPrimerHojaCar"/>
    <w:qFormat/>
    <w:rsid w:val="003653AB"/>
    <w:pPr>
      <w:jc w:val="center"/>
    </w:pPr>
    <w:rPr>
      <w:rFonts w:cstheme="majorHAnsi"/>
      <w:b/>
      <w:color w:val="1F497D" w:themeColor="text2"/>
      <w:sz w:val="56"/>
      <w:szCs w:val="56"/>
    </w:rPr>
  </w:style>
  <w:style w:type="character" w:customStyle="1" w:styleId="TituloPrimerHojaCar">
    <w:name w:val="Titulo Primer Hoja Car"/>
    <w:basedOn w:val="Fuentedeprrafopredeter"/>
    <w:link w:val="TituloPrimerHoja"/>
    <w:rsid w:val="003653AB"/>
    <w:rPr>
      <w:rFonts w:ascii="Arial" w:hAnsi="Arial" w:cstheme="majorHAnsi"/>
      <w:b/>
      <w:color w:val="1F497D" w:themeColor="text2"/>
      <w:sz w:val="56"/>
      <w:szCs w:val="56"/>
    </w:rPr>
  </w:style>
  <w:style w:type="table" w:styleId="Sombreadoclaro-nfasis5">
    <w:name w:val="Light Shading Accent 5"/>
    <w:basedOn w:val="Tablanormal"/>
    <w:uiPriority w:val="60"/>
    <w:rsid w:val="00AF4948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1">
    <w:name w:val="Light Shading Accent 1"/>
    <w:basedOn w:val="Tablanormal"/>
    <w:uiPriority w:val="60"/>
    <w:rsid w:val="00AF4948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Cuadrculaclara-nfasis1">
    <w:name w:val="Light Grid Accent 1"/>
    <w:basedOn w:val="Tablanormal"/>
    <w:uiPriority w:val="62"/>
    <w:rsid w:val="00AF4948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paragraph" w:styleId="TDC1">
    <w:name w:val="toc 1"/>
    <w:basedOn w:val="Normal"/>
    <w:next w:val="Normal"/>
    <w:autoRedefine/>
    <w:uiPriority w:val="39"/>
    <w:unhideWhenUsed/>
    <w:qFormat/>
    <w:rsid w:val="00BA070F"/>
    <w:pPr>
      <w:tabs>
        <w:tab w:val="right" w:leader="dot" w:pos="10070"/>
      </w:tabs>
      <w:spacing w:after="100"/>
      <w:jc w:val="left"/>
    </w:pPr>
  </w:style>
  <w:style w:type="character" w:styleId="Hipervnculo">
    <w:name w:val="Hyperlink"/>
    <w:basedOn w:val="Fuentedeprrafopredeter"/>
    <w:uiPriority w:val="99"/>
    <w:unhideWhenUsed/>
    <w:rsid w:val="00F472C7"/>
    <w:rPr>
      <w:color w:val="0000FF" w:themeColor="hyperlink"/>
      <w:u w:val="single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BA070F"/>
    <w:pPr>
      <w:tabs>
        <w:tab w:val="left" w:pos="880"/>
        <w:tab w:val="right" w:leader="dot" w:pos="10070"/>
      </w:tabs>
      <w:spacing w:after="100"/>
      <w:ind w:left="227"/>
      <w:jc w:val="left"/>
    </w:pPr>
    <w:rPr>
      <w:lang w:eastAsia="es-AR"/>
    </w:rPr>
  </w:style>
  <w:style w:type="paragraph" w:styleId="TDC3">
    <w:name w:val="toc 3"/>
    <w:basedOn w:val="Normal"/>
    <w:next w:val="Normal"/>
    <w:autoRedefine/>
    <w:uiPriority w:val="39"/>
    <w:unhideWhenUsed/>
    <w:qFormat/>
    <w:rsid w:val="00D71064"/>
    <w:pPr>
      <w:spacing w:after="100"/>
      <w:ind w:left="440"/>
      <w:jc w:val="left"/>
    </w:pPr>
    <w:rPr>
      <w:lang w:eastAsia="es-AR"/>
    </w:rPr>
  </w:style>
  <w:style w:type="character" w:customStyle="1" w:styleId="PrrafodelistaCar">
    <w:name w:val="Párrafo de lista Car"/>
    <w:basedOn w:val="Fuentedeprrafopredeter"/>
    <w:link w:val="Prrafodelista"/>
    <w:uiPriority w:val="34"/>
    <w:rsid w:val="00DB214E"/>
  </w:style>
  <w:style w:type="paragraph" w:customStyle="1" w:styleId="Lista1Sub">
    <w:name w:val="Lista 1 Sub"/>
    <w:basedOn w:val="Normal"/>
    <w:qFormat/>
    <w:rsid w:val="00310B1B"/>
    <w:pPr>
      <w:spacing w:after="240" w:line="240" w:lineRule="auto"/>
      <w:ind w:left="1418" w:hanging="284"/>
      <w:jc w:val="left"/>
    </w:pPr>
    <w:rPr>
      <w:rFonts w:eastAsiaTheme="minorHAnsi"/>
      <w:lang w:val="es-ES"/>
    </w:rPr>
  </w:style>
  <w:style w:type="paragraph" w:customStyle="1" w:styleId="SubTituloPrimerHoja">
    <w:name w:val="Sub Titulo Primer Hoja"/>
    <w:basedOn w:val="TituloPrimerHoja"/>
    <w:link w:val="SubTituloPrimerHojaCar"/>
    <w:qFormat/>
    <w:rsid w:val="008C4642"/>
    <w:rPr>
      <w:color w:val="4F81BD" w:themeColor="accent1"/>
      <w:sz w:val="32"/>
    </w:rPr>
  </w:style>
  <w:style w:type="paragraph" w:styleId="TDC4">
    <w:name w:val="toc 4"/>
    <w:basedOn w:val="Normal"/>
    <w:next w:val="Normal"/>
    <w:autoRedefine/>
    <w:uiPriority w:val="39"/>
    <w:unhideWhenUsed/>
    <w:rsid w:val="00293239"/>
    <w:pPr>
      <w:spacing w:after="100"/>
      <w:ind w:left="660"/>
    </w:pPr>
  </w:style>
  <w:style w:type="character" w:customStyle="1" w:styleId="SubTituloPrimerHojaCar">
    <w:name w:val="Sub Titulo Primer Hoja Car"/>
    <w:basedOn w:val="TituloPrimerHojaCar"/>
    <w:link w:val="SubTituloPrimerHoja"/>
    <w:rsid w:val="008C4642"/>
    <w:rPr>
      <w:rFonts w:asciiTheme="majorHAnsi" w:hAnsiTheme="majorHAnsi" w:cstheme="majorHAnsi"/>
      <w:b/>
      <w:color w:val="4F81BD" w:themeColor="accent1"/>
      <w:sz w:val="32"/>
      <w:szCs w:val="56"/>
    </w:rPr>
  </w:style>
  <w:style w:type="character" w:styleId="Nmerodepgina">
    <w:name w:val="page number"/>
    <w:basedOn w:val="Fuentedeprrafopredeter"/>
    <w:semiHidden/>
    <w:unhideWhenUsed/>
    <w:rsid w:val="00C87C4B"/>
  </w:style>
  <w:style w:type="table" w:styleId="Tablanormal5">
    <w:name w:val="Plain Table 5"/>
    <w:basedOn w:val="Tablanormal"/>
    <w:uiPriority w:val="45"/>
    <w:rsid w:val="002C53D0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4-nfasis1">
    <w:name w:val="Grid Table 4 Accent 1"/>
    <w:basedOn w:val="Tablanormal"/>
    <w:uiPriority w:val="49"/>
    <w:rsid w:val="003739C0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\\dc01\Usuarios\Comun\GLM%20-%20Gr&#225;fica\GLM\Plantilla%20Documentacion%20v2.0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BC5BF0BD99E6433E9EB193359A6B72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68AE3-CF31-4EF1-B23D-52E9F14007A6}"/>
      </w:docPartPr>
      <w:docPartBody>
        <w:p w:rsidR="008D14D8" w:rsidRDefault="0087050D" w:rsidP="0087050D">
          <w:pPr>
            <w:pStyle w:val="BC5BF0BD99E6433E9EB193359A6B7227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6E089B51B75A482DB6051E08343217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24A1C9-E731-4D9F-9C99-94ECEBB432E3}"/>
      </w:docPartPr>
      <w:docPartBody>
        <w:p w:rsidR="008D14D8" w:rsidRDefault="0087050D" w:rsidP="0087050D">
          <w:pPr>
            <w:pStyle w:val="6E089B51B75A482DB6051E08343217BB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  <w:docPart>
      <w:docPartPr>
        <w:name w:val="4E7D91099FF44E99A7BA2AD998E9106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01A8E18-41D2-48B9-AEE4-E0CCEA2D2AAB}"/>
      </w:docPartPr>
      <w:docPartBody>
        <w:p w:rsidR="008D14D8" w:rsidRDefault="0087050D" w:rsidP="0087050D">
          <w:pPr>
            <w:pStyle w:val="4E7D91099FF44E99A7BA2AD998E91065"/>
          </w:pPr>
          <w:r w:rsidRPr="0065353B">
            <w:rPr>
              <w:rStyle w:val="Textodelmarcadordeposicin"/>
            </w:rPr>
            <w:t>Haga clic o pulse aquí para escribir texto.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050D"/>
    <w:rsid w:val="0031605F"/>
    <w:rsid w:val="00566E2C"/>
    <w:rsid w:val="00756EAB"/>
    <w:rsid w:val="0087050D"/>
    <w:rsid w:val="008D14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87050D"/>
    <w:rPr>
      <w:color w:val="808080"/>
    </w:rPr>
  </w:style>
  <w:style w:type="paragraph" w:customStyle="1" w:styleId="BC5BF0BD99E6433E9EB193359A6B7227">
    <w:name w:val="BC5BF0BD99E6433E9EB193359A6B7227"/>
    <w:rsid w:val="0087050D"/>
  </w:style>
  <w:style w:type="paragraph" w:customStyle="1" w:styleId="6E089B51B75A482DB6051E08343217BB">
    <w:name w:val="6E089B51B75A482DB6051E08343217BB"/>
    <w:rsid w:val="0087050D"/>
  </w:style>
  <w:style w:type="paragraph" w:customStyle="1" w:styleId="4E7D91099FF44E99A7BA2AD998E91065">
    <w:name w:val="4E7D91099FF44E99A7BA2AD998E91065"/>
    <w:rsid w:val="0087050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GLM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ompuesto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2014-08-27T00:00:00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3436EFA4-1EA7-4694-839B-089EC29452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Documentacion v2.0.dotx</Template>
  <TotalTime>237</TotalTime>
  <Pages>1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Nación Seguros S.A.</Company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Ignacio Carson</dc:creator>
  <cp:keywords/>
  <cp:lastModifiedBy>Juan Ignacio Carson</cp:lastModifiedBy>
  <cp:revision>60</cp:revision>
  <dcterms:created xsi:type="dcterms:W3CDTF">2020-11-18T18:39:00Z</dcterms:created>
  <dcterms:modified xsi:type="dcterms:W3CDTF">2020-11-19T20:22:00Z</dcterms:modified>
</cp:coreProperties>
</file>