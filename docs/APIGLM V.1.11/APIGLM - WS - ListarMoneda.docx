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263"/>
        <w:gridCol w:w="7611"/>
      </w:tblGrid>
      <w:tr w:rsidR="00936384" w14:paraId="57F080B1" w14:textId="77777777" w:rsidTr="001B0F67">
        <w:trPr>
          <w:trHeight w:val="426"/>
        </w:trPr>
        <w:tc>
          <w:tcPr>
            <w:tcW w:w="2263" w:type="dxa"/>
          </w:tcPr>
          <w:p w14:paraId="1A96F807" w14:textId="77777777" w:rsidR="00936384" w:rsidRPr="00A23A95" w:rsidRDefault="00936384" w:rsidP="001B0F67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611" w:type="dxa"/>
          </w:tcPr>
          <w:p w14:paraId="2CB5DD1E" w14:textId="63F11DAF" w:rsidR="00936384" w:rsidRDefault="00C41F65" w:rsidP="001B0F67">
            <w:proofErr w:type="spellStart"/>
            <w:r>
              <w:t>ListarMoneda</w:t>
            </w:r>
            <w:r w:rsidR="001B0F67">
              <w:t>Usuario</w:t>
            </w:r>
            <w:proofErr w:type="spellEnd"/>
          </w:p>
        </w:tc>
      </w:tr>
      <w:tr w:rsidR="00936384" w14:paraId="088CE2E0" w14:textId="77777777" w:rsidTr="001B0F67">
        <w:trPr>
          <w:trHeight w:val="434"/>
        </w:trPr>
        <w:tc>
          <w:tcPr>
            <w:tcW w:w="2263" w:type="dxa"/>
          </w:tcPr>
          <w:p w14:paraId="4085FA5D" w14:textId="77777777" w:rsidR="00936384" w:rsidRPr="00A23A95" w:rsidRDefault="00936384" w:rsidP="001B0F67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611" w:type="dxa"/>
          </w:tcPr>
          <w:p w14:paraId="6EE2A97C" w14:textId="20E9CAAD" w:rsidR="00936384" w:rsidRDefault="00383EE6" w:rsidP="001B0F67">
            <w:r w:rsidRPr="00383EE6">
              <w:t xml:space="preserve">Listar </w:t>
            </w:r>
            <w:r w:rsidR="00C41F65">
              <w:t>Monedas Habilitadas</w:t>
            </w:r>
          </w:p>
        </w:tc>
      </w:tr>
      <w:tr w:rsidR="00936384" w14:paraId="5074C97A" w14:textId="77777777" w:rsidTr="001B0F67">
        <w:trPr>
          <w:trHeight w:val="378"/>
        </w:trPr>
        <w:tc>
          <w:tcPr>
            <w:tcW w:w="2263" w:type="dxa"/>
          </w:tcPr>
          <w:p w14:paraId="1FE86359" w14:textId="77777777" w:rsidR="00936384" w:rsidRPr="00A23A95" w:rsidRDefault="00936384" w:rsidP="001B0F67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Content>
            <w:tc>
              <w:tcPr>
                <w:tcW w:w="7611" w:type="dxa"/>
              </w:tcPr>
              <w:p w14:paraId="31381B1C" w14:textId="1BB35B20" w:rsidR="00936384" w:rsidRDefault="001B0F67" w:rsidP="001B0F67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1B0F67">
        <w:trPr>
          <w:trHeight w:val="378"/>
        </w:trPr>
        <w:tc>
          <w:tcPr>
            <w:tcW w:w="2263" w:type="dxa"/>
          </w:tcPr>
          <w:p w14:paraId="2B623207" w14:textId="77777777" w:rsidR="00936384" w:rsidRPr="00A23A95" w:rsidRDefault="00936384" w:rsidP="001B0F67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Content>
            <w:tc>
              <w:tcPr>
                <w:tcW w:w="7611" w:type="dxa"/>
              </w:tcPr>
              <w:p w14:paraId="7125EED0" w14:textId="2C51FE02" w:rsidR="00936384" w:rsidRDefault="001B0F67" w:rsidP="001B0F67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1B0F67">
        <w:trPr>
          <w:trHeight w:val="557"/>
        </w:trPr>
        <w:tc>
          <w:tcPr>
            <w:tcW w:w="2263" w:type="dxa"/>
          </w:tcPr>
          <w:p w14:paraId="6EB474F3" w14:textId="4082E486" w:rsidR="00936384" w:rsidRPr="00A23A95" w:rsidRDefault="00936384" w:rsidP="001B0F67">
            <w:pPr>
              <w:rPr>
                <w:rStyle w:val="Textoennegrita"/>
              </w:rPr>
            </w:pPr>
            <w:proofErr w:type="spellStart"/>
            <w:r>
              <w:rPr>
                <w:rStyle w:val="Textoennegrita"/>
              </w:rPr>
              <w:t>Endpoint</w:t>
            </w:r>
            <w:proofErr w:type="spellEnd"/>
          </w:p>
        </w:tc>
        <w:tc>
          <w:tcPr>
            <w:tcW w:w="7611" w:type="dxa"/>
          </w:tcPr>
          <w:p w14:paraId="1BF7826B" w14:textId="3385B2CB" w:rsidR="00936384" w:rsidRPr="00A23A95" w:rsidRDefault="00936384" w:rsidP="001B0F67">
            <w:r w:rsidRPr="00D33C08">
              <w:t>ar.com.glmsa.seguros.comercial.apiglm.</w:t>
            </w:r>
            <w:r>
              <w:t>c</w:t>
            </w:r>
            <w:r w:rsidRPr="00936384">
              <w:t>otizacion.</w:t>
            </w:r>
            <w:r>
              <w:t>awsl</w:t>
            </w:r>
            <w:r w:rsidRPr="00936384">
              <w:t>istar</w:t>
            </w:r>
            <w:r w:rsidR="004605FE">
              <w:t>moneda</w:t>
            </w:r>
            <w:r w:rsidR="001B0F67">
              <w:t>usuario</w:t>
            </w:r>
          </w:p>
        </w:tc>
      </w:tr>
      <w:tr w:rsidR="00936384" w14:paraId="257FD87A" w14:textId="77777777" w:rsidTr="001B0F67">
        <w:trPr>
          <w:trHeight w:val="557"/>
        </w:trPr>
        <w:tc>
          <w:tcPr>
            <w:tcW w:w="2263" w:type="dxa"/>
          </w:tcPr>
          <w:p w14:paraId="69E661CA" w14:textId="77777777" w:rsidR="00936384" w:rsidRPr="00A23A95" w:rsidRDefault="00936384" w:rsidP="001B0F67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  <w:bookmarkStart w:id="0" w:name="_GoBack"/>
            <w:bookmarkEnd w:id="0"/>
          </w:p>
        </w:tc>
        <w:sdt>
          <w:sdtPr>
            <w:id w:val="672988733"/>
            <w:placeholder>
              <w:docPart w:val="4E7D91099FF44E99A7BA2AD998E91065"/>
            </w:placeholder>
          </w:sdtPr>
          <w:sdtContent>
            <w:tc>
              <w:tcPr>
                <w:tcW w:w="7611" w:type="dxa"/>
              </w:tcPr>
              <w:p w14:paraId="46427F24" w14:textId="77777777" w:rsidR="00936384" w:rsidRDefault="001B0F67" w:rsidP="001B0F67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4498E60" w:rsidR="00936384" w:rsidRDefault="001B0F67" w:rsidP="001B0F67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</w:t>
                </w:r>
                <w:proofErr w:type="spellStart"/>
                <w:r w:rsidR="00936384">
                  <w:t>Query</w:t>
                </w:r>
                <w:proofErr w:type="spellEnd"/>
                <w:r w:rsidR="00936384">
                  <w:t xml:space="preserve"> </w:t>
                </w:r>
                <w:proofErr w:type="spellStart"/>
                <w:r w:rsidR="00936384">
                  <w:t>Params</w:t>
                </w:r>
                <w:proofErr w:type="spellEnd"/>
              </w:p>
              <w:p w14:paraId="277097E4" w14:textId="65EBB21D" w:rsidR="00936384" w:rsidRDefault="001B0F67" w:rsidP="001B0F67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</w:t>
                </w:r>
                <w:proofErr w:type="spellStart"/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>Body</w:t>
                </w:r>
                <w:proofErr w:type="spellEnd"/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– JSON</w:t>
                </w:r>
              </w:p>
            </w:tc>
          </w:sdtContent>
        </w:sdt>
      </w:tr>
      <w:tr w:rsidR="00936384" w14:paraId="7FCC6692" w14:textId="77777777" w:rsidTr="001B0F67">
        <w:trPr>
          <w:trHeight w:val="432"/>
        </w:trPr>
        <w:tc>
          <w:tcPr>
            <w:tcW w:w="2263" w:type="dxa"/>
          </w:tcPr>
          <w:p w14:paraId="34A08ED9" w14:textId="77777777" w:rsidR="00936384" w:rsidRPr="00A23A95" w:rsidRDefault="00936384" w:rsidP="001B0F67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611" w:type="dxa"/>
          </w:tcPr>
          <w:p w14:paraId="0E94DC19" w14:textId="77777777" w:rsidR="00936384" w:rsidRDefault="00936384" w:rsidP="001B0F67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6B7FF985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proofErr w:type="spellStart"/>
      <w:r w:rsidR="00591042">
        <w:t>Query</w:t>
      </w:r>
      <w:proofErr w:type="spellEnd"/>
      <w:r w:rsidR="00591042">
        <w:t xml:space="preserve"> </w:t>
      </w:r>
      <w:proofErr w:type="spellStart"/>
      <w:r w:rsidR="00591042">
        <w:t>params</w:t>
      </w:r>
      <w:proofErr w:type="spellEnd"/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208"/>
        <w:gridCol w:w="2279"/>
        <w:gridCol w:w="1343"/>
        <w:gridCol w:w="4033"/>
      </w:tblGrid>
      <w:tr w:rsidR="005700DB" w:rsidRPr="002E2BD8" w14:paraId="6D0C7650" w14:textId="77777777" w:rsidTr="00C41F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4033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4E6F41" w:rsidRPr="002E2BD8" w14:paraId="5CABEAA6" w14:textId="77777777" w:rsidTr="00C41F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08C48F7C" w14:textId="24D484CF" w:rsidR="004E6F41" w:rsidRDefault="00C714F5" w:rsidP="000A07FE">
            <w:proofErr w:type="spellStart"/>
            <w:r>
              <w:t>UsuCod</w:t>
            </w:r>
            <w:proofErr w:type="spellEnd"/>
          </w:p>
        </w:tc>
        <w:tc>
          <w:tcPr>
            <w:tcW w:w="2279" w:type="dxa"/>
            <w:noWrap/>
          </w:tcPr>
          <w:p w14:paraId="77C139F3" w14:textId="093F0BD5" w:rsidR="004E6F41" w:rsidRDefault="00C714F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F2C69"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 w:rsidRPr="008F2C69"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>
              <w:rPr>
                <w:rFonts w:cs="Arial"/>
                <w:color w:val="000000" w:themeColor="text1"/>
                <w:lang w:eastAsia="es-AR"/>
              </w:rPr>
              <w:t>10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</w:tcPr>
          <w:p w14:paraId="4AD90672" w14:textId="1DAC1E44" w:rsidR="004E6F41" w:rsidRPr="002E2BD8" w:rsidRDefault="00C714F5" w:rsidP="000A0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4033" w:type="dxa"/>
          </w:tcPr>
          <w:p w14:paraId="02D9129E" w14:textId="596D14D5" w:rsidR="004E6F41" w:rsidRDefault="00C714F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Codigo</w:t>
            </w:r>
            <w:proofErr w:type="spellEnd"/>
            <w:r>
              <w:t xml:space="preserve"> de usuario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5B2DEBAD" w:rsidR="00591042" w:rsidRDefault="00422764" w:rsidP="00BF30C2">
      <w:pPr>
        <w:pStyle w:val="Ttulo"/>
      </w:pPr>
      <w:r>
        <w:t>Definición de Output</w:t>
      </w:r>
      <w:r w:rsidR="00BF30C2">
        <w:t xml:space="preserve"> – </w:t>
      </w:r>
      <w:proofErr w:type="spellStart"/>
      <w:r w:rsidR="00BF30C2">
        <w:t>Json</w:t>
      </w:r>
      <w:proofErr w:type="spellEnd"/>
      <w:r w:rsidR="00BF30C2">
        <w:t xml:space="preserve"> OK</w:t>
      </w:r>
    </w:p>
    <w:p w14:paraId="0BB73487" w14:textId="5EE56DB8" w:rsidR="00C45C0E" w:rsidRPr="00C45C0E" w:rsidRDefault="00C45C0E" w:rsidP="00C45C0E">
      <w:r>
        <w:t>Es una colección de monedas</w:t>
      </w:r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065"/>
        <w:gridCol w:w="1627"/>
        <w:gridCol w:w="6171"/>
      </w:tblGrid>
      <w:tr w:rsidR="00B063AB" w:rsidRPr="00997722" w14:paraId="56C114F7" w14:textId="77777777" w:rsidTr="001B0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1B0F67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1B0F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1B0F6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1B0F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3E538A71" w:rsidR="00B063AB" w:rsidRPr="00997722" w:rsidRDefault="00B063AB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</w:p>
        </w:tc>
        <w:tc>
          <w:tcPr>
            <w:tcW w:w="1627" w:type="dxa"/>
            <w:noWrap/>
            <w:hideMark/>
          </w:tcPr>
          <w:p w14:paraId="79C0C051" w14:textId="63E8FFEA" w:rsidR="00B063AB" w:rsidRPr="00997722" w:rsidRDefault="00AB635E" w:rsidP="00AB0F8A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</w:t>
            </w:r>
            <w:r w:rsidR="00F32BD2">
              <w:rPr>
                <w:rFonts w:cs="Arial"/>
                <w:color w:val="000000" w:themeColor="text1"/>
                <w:lang w:eastAsia="es-AR"/>
              </w:rPr>
              <w:t>(</w:t>
            </w:r>
            <w:r w:rsidR="00C30073">
              <w:rPr>
                <w:rFonts w:cs="Arial"/>
                <w:color w:val="000000" w:themeColor="text1"/>
                <w:lang w:eastAsia="es-AR"/>
              </w:rPr>
              <w:t>1</w:t>
            </w:r>
            <w:r w:rsidR="00F32BD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  <w:hideMark/>
          </w:tcPr>
          <w:p w14:paraId="729EEB7E" w14:textId="125E9016" w:rsidR="00B063AB" w:rsidRPr="00997722" w:rsidRDefault="00F32BD2" w:rsidP="001B0F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de </w:t>
            </w:r>
            <w:r w:rsidR="00C30073">
              <w:rPr>
                <w:rFonts w:cs="Arial"/>
                <w:color w:val="000000" w:themeColor="text1"/>
                <w:lang w:eastAsia="es-AR"/>
              </w:rPr>
              <w:t>moneda</w:t>
            </w:r>
          </w:p>
        </w:tc>
      </w:tr>
      <w:tr w:rsidR="00B063AB" w:rsidRPr="00997722" w14:paraId="774AAE6E" w14:textId="77777777" w:rsidTr="001B0F67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752C4335" w:rsidR="00B063AB" w:rsidRPr="00997722" w:rsidRDefault="00AB635E" w:rsidP="001B0F67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  <w:proofErr w:type="spellEnd"/>
          </w:p>
        </w:tc>
        <w:tc>
          <w:tcPr>
            <w:tcW w:w="1627" w:type="dxa"/>
            <w:noWrap/>
          </w:tcPr>
          <w:p w14:paraId="39203AE8" w14:textId="391072BB" w:rsidR="00B063AB" w:rsidRPr="00997722" w:rsidRDefault="00B063AB" w:rsidP="00AB0F8A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 w:rsidR="00484503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</w:t>
            </w:r>
            <w:r w:rsidR="00AB635E">
              <w:rPr>
                <w:rFonts w:cs="Arial"/>
                <w:color w:val="000000" w:themeColor="text1"/>
                <w:lang w:eastAsia="es-AR"/>
              </w:rPr>
              <w:t>4</w:t>
            </w:r>
            <w:r w:rsidR="00484503">
              <w:rPr>
                <w:rFonts w:cs="Arial"/>
                <w:color w:val="000000" w:themeColor="text1"/>
                <w:lang w:eastAsia="es-AR"/>
              </w:rPr>
              <w:t>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2480ABC7" w14:textId="1745D1D5" w:rsidR="00B063AB" w:rsidRPr="00997722" w:rsidRDefault="00AB635E" w:rsidP="001B0F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Descripción de </w:t>
            </w:r>
            <w:r w:rsidR="00C30073">
              <w:rPr>
                <w:rFonts w:cs="Arial"/>
                <w:color w:val="000000" w:themeColor="text1"/>
                <w:lang w:eastAsia="es-AR"/>
              </w:rPr>
              <w:t>moneda</w:t>
            </w:r>
          </w:p>
        </w:tc>
      </w:tr>
    </w:tbl>
    <w:p w14:paraId="07EBA62D" w14:textId="77777777" w:rsidR="00DD7299" w:rsidRPr="00DD7299" w:rsidRDefault="00DD7299" w:rsidP="00DD7299"/>
    <w:sectPr w:rsidR="00DD7299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8B70F5" w14:textId="77777777" w:rsidR="001B0F67" w:rsidRDefault="001B0F67" w:rsidP="00F550AF">
      <w:pPr>
        <w:spacing w:after="0" w:line="240" w:lineRule="auto"/>
      </w:pPr>
      <w:r>
        <w:separator/>
      </w:r>
    </w:p>
  </w:endnote>
  <w:endnote w:type="continuationSeparator" w:id="0">
    <w:p w14:paraId="4C358D1C" w14:textId="77777777" w:rsidR="001B0F67" w:rsidRDefault="001B0F67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4569F5" w14:textId="77777777" w:rsidR="001B0F67" w:rsidRDefault="001B0F67" w:rsidP="00C87C4B">
    <w:pPr>
      <w:pStyle w:val="Piedepgina"/>
    </w:pPr>
    <w:r w:rsidRPr="00C87C4B">
      <w:rPr>
        <w:noProof/>
        <w:lang w:eastAsia="es-A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3CF94362" w:rsidR="001B0F67" w:rsidRPr="002B7B75" w:rsidRDefault="001B0F67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4B23D9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4B23D9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3CF94362" w:rsidR="001B0F67" w:rsidRPr="002B7B75" w:rsidRDefault="001B0F67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4B23D9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4B23D9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96AFF3" w14:textId="77777777" w:rsidR="001B0F67" w:rsidRDefault="001B0F67" w:rsidP="00F550AF">
      <w:pPr>
        <w:spacing w:after="0" w:line="240" w:lineRule="auto"/>
      </w:pPr>
      <w:r>
        <w:separator/>
      </w:r>
    </w:p>
  </w:footnote>
  <w:footnote w:type="continuationSeparator" w:id="0">
    <w:p w14:paraId="3D02090F" w14:textId="77777777" w:rsidR="001B0F67" w:rsidRDefault="001B0F67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731DF" w14:textId="77777777" w:rsidR="001B0F67" w:rsidRPr="00C87C4B" w:rsidRDefault="001B0F67" w:rsidP="00C87C4B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384"/>
    <w:rsid w:val="000477B3"/>
    <w:rsid w:val="000A07FE"/>
    <w:rsid w:val="000D4341"/>
    <w:rsid w:val="000F759D"/>
    <w:rsid w:val="00147AB2"/>
    <w:rsid w:val="00180A6F"/>
    <w:rsid w:val="001B0F67"/>
    <w:rsid w:val="001C35EF"/>
    <w:rsid w:val="001C3A9E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B3B43"/>
    <w:rsid w:val="002B7B75"/>
    <w:rsid w:val="002C53D0"/>
    <w:rsid w:val="002D5B5F"/>
    <w:rsid w:val="002E2BD8"/>
    <w:rsid w:val="00310B1B"/>
    <w:rsid w:val="00326FE5"/>
    <w:rsid w:val="00337A30"/>
    <w:rsid w:val="00340890"/>
    <w:rsid w:val="00362100"/>
    <w:rsid w:val="003653AB"/>
    <w:rsid w:val="003739C0"/>
    <w:rsid w:val="00383EE6"/>
    <w:rsid w:val="003F02D9"/>
    <w:rsid w:val="003F5569"/>
    <w:rsid w:val="003F7671"/>
    <w:rsid w:val="00402DA6"/>
    <w:rsid w:val="00422764"/>
    <w:rsid w:val="004306C6"/>
    <w:rsid w:val="00436BA6"/>
    <w:rsid w:val="00447458"/>
    <w:rsid w:val="00457662"/>
    <w:rsid w:val="004605FE"/>
    <w:rsid w:val="00471BB3"/>
    <w:rsid w:val="0048443D"/>
    <w:rsid w:val="00484503"/>
    <w:rsid w:val="00484A65"/>
    <w:rsid w:val="004A0C10"/>
    <w:rsid w:val="004B23D9"/>
    <w:rsid w:val="004C1C4C"/>
    <w:rsid w:val="004E6F41"/>
    <w:rsid w:val="004F5DA2"/>
    <w:rsid w:val="00521639"/>
    <w:rsid w:val="005700DB"/>
    <w:rsid w:val="00591042"/>
    <w:rsid w:val="005B23D4"/>
    <w:rsid w:val="005C36C8"/>
    <w:rsid w:val="00623F24"/>
    <w:rsid w:val="00656708"/>
    <w:rsid w:val="00662FC8"/>
    <w:rsid w:val="0067710C"/>
    <w:rsid w:val="006D7FDB"/>
    <w:rsid w:val="00710EBA"/>
    <w:rsid w:val="007304CA"/>
    <w:rsid w:val="00730743"/>
    <w:rsid w:val="007637C4"/>
    <w:rsid w:val="00770F06"/>
    <w:rsid w:val="007A315A"/>
    <w:rsid w:val="007D6041"/>
    <w:rsid w:val="007E7B91"/>
    <w:rsid w:val="00817B51"/>
    <w:rsid w:val="00894B06"/>
    <w:rsid w:val="008A507B"/>
    <w:rsid w:val="008C4642"/>
    <w:rsid w:val="008E102E"/>
    <w:rsid w:val="008F2C69"/>
    <w:rsid w:val="008F37DB"/>
    <w:rsid w:val="009132C4"/>
    <w:rsid w:val="0091585E"/>
    <w:rsid w:val="00920450"/>
    <w:rsid w:val="00936384"/>
    <w:rsid w:val="0097624B"/>
    <w:rsid w:val="009D4D7C"/>
    <w:rsid w:val="009D4EC2"/>
    <w:rsid w:val="009E3A9E"/>
    <w:rsid w:val="00AB0F8A"/>
    <w:rsid w:val="00AB4FA1"/>
    <w:rsid w:val="00AB635E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7004"/>
    <w:rsid w:val="00B61121"/>
    <w:rsid w:val="00BA070F"/>
    <w:rsid w:val="00BB0932"/>
    <w:rsid w:val="00BB4DBC"/>
    <w:rsid w:val="00BE613C"/>
    <w:rsid w:val="00BF30C2"/>
    <w:rsid w:val="00C30073"/>
    <w:rsid w:val="00C41F65"/>
    <w:rsid w:val="00C45C0E"/>
    <w:rsid w:val="00C714F5"/>
    <w:rsid w:val="00C87C4B"/>
    <w:rsid w:val="00CC3049"/>
    <w:rsid w:val="00D026DE"/>
    <w:rsid w:val="00D12D77"/>
    <w:rsid w:val="00D4761E"/>
    <w:rsid w:val="00D50966"/>
    <w:rsid w:val="00D5217B"/>
    <w:rsid w:val="00D53BDD"/>
    <w:rsid w:val="00D57A83"/>
    <w:rsid w:val="00D60C48"/>
    <w:rsid w:val="00D71064"/>
    <w:rsid w:val="00D845C6"/>
    <w:rsid w:val="00D9306E"/>
    <w:rsid w:val="00DB214E"/>
    <w:rsid w:val="00DD69C1"/>
    <w:rsid w:val="00DD7299"/>
    <w:rsid w:val="00E60350"/>
    <w:rsid w:val="00E6528D"/>
    <w:rsid w:val="00E947B1"/>
    <w:rsid w:val="00EA7A06"/>
    <w:rsid w:val="00EB727F"/>
    <w:rsid w:val="00EC240B"/>
    <w:rsid w:val="00EC6AA5"/>
    <w:rsid w:val="00EF7F70"/>
    <w:rsid w:val="00F2253B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63AB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dc01\Usuarios\Comun\GLM%20-%20Gr&#225;fica\GLM\Plantilla%20Documentacion%20v2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50D"/>
    <w:rsid w:val="00114104"/>
    <w:rsid w:val="00566E2C"/>
    <w:rsid w:val="00756EAB"/>
    <w:rsid w:val="0087050D"/>
    <w:rsid w:val="008D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3698E2-C905-4EEF-B153-073D1A437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Documentacion v2.0</Template>
  <TotalTime>124</TotalTime>
  <Pages>1</Pages>
  <Words>91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Maximiliano Ramírez Ruaro</cp:lastModifiedBy>
  <cp:revision>56</cp:revision>
  <dcterms:created xsi:type="dcterms:W3CDTF">2020-11-18T18:39:00Z</dcterms:created>
  <dcterms:modified xsi:type="dcterms:W3CDTF">2021-02-25T17:34:00Z</dcterms:modified>
</cp:coreProperties>
</file>