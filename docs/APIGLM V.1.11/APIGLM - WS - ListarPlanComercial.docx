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aconcuadrcula"/>
        <w:tblW w:w="9874" w:type="dxa"/>
        <w:tblLayout w:type="fixed"/>
        <w:tblLook w:val="04A0" w:firstRow="1" w:lastRow="0" w:firstColumn="1" w:lastColumn="0" w:noHBand="0" w:noVBand="1"/>
      </w:tblPr>
      <w:tblGrid>
        <w:gridCol w:w="2362"/>
        <w:gridCol w:w="7512"/>
      </w:tblGrid>
      <w:tr w:rsidR="00936384" w14:paraId="57F080B1" w14:textId="77777777" w:rsidTr="002E2BD8">
        <w:trPr>
          <w:trHeight w:val="426"/>
        </w:trPr>
        <w:tc>
          <w:tcPr>
            <w:tcW w:w="2362" w:type="dxa"/>
          </w:tcPr>
          <w:p w14:paraId="1A96F807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Nombre del Servicio</w:t>
            </w:r>
          </w:p>
        </w:tc>
        <w:tc>
          <w:tcPr>
            <w:tcW w:w="7512" w:type="dxa"/>
          </w:tcPr>
          <w:p w14:paraId="2CB5DD1E" w14:textId="089F5ACA" w:rsidR="00936384" w:rsidRDefault="004E6F41" w:rsidP="008910E8">
            <w:r w:rsidRPr="004E6F41">
              <w:t>ListarPlanComercial</w:t>
            </w:r>
          </w:p>
        </w:tc>
      </w:tr>
      <w:tr w:rsidR="00936384" w14:paraId="088CE2E0" w14:textId="77777777" w:rsidTr="002E2BD8">
        <w:trPr>
          <w:trHeight w:val="434"/>
        </w:trPr>
        <w:tc>
          <w:tcPr>
            <w:tcW w:w="2362" w:type="dxa"/>
          </w:tcPr>
          <w:p w14:paraId="4085FA5D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Descripción</w:t>
            </w:r>
          </w:p>
        </w:tc>
        <w:tc>
          <w:tcPr>
            <w:tcW w:w="7512" w:type="dxa"/>
          </w:tcPr>
          <w:p w14:paraId="6EE2A97C" w14:textId="089F89F9" w:rsidR="00936384" w:rsidRDefault="00383EE6" w:rsidP="008910E8">
            <w:r w:rsidRPr="00383EE6">
              <w:t xml:space="preserve">Listar </w:t>
            </w:r>
            <w:r w:rsidR="004E6F41">
              <w:t>Planes Comerciales</w:t>
            </w:r>
          </w:p>
        </w:tc>
      </w:tr>
      <w:tr w:rsidR="00936384" w14:paraId="5074C97A" w14:textId="77777777" w:rsidTr="002E2BD8">
        <w:trPr>
          <w:trHeight w:val="378"/>
        </w:trPr>
        <w:tc>
          <w:tcPr>
            <w:tcW w:w="2362" w:type="dxa"/>
          </w:tcPr>
          <w:p w14:paraId="1FE86359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Tipo de Servicio</w:t>
            </w:r>
          </w:p>
        </w:tc>
        <w:sdt>
          <w:sdtPr>
            <w:id w:val="202768802"/>
            <w:placeholder>
              <w:docPart w:val="BC5BF0BD99E6433E9EB193359A6B7227"/>
            </w:placeholder>
          </w:sdtPr>
          <w:sdtEndPr/>
          <w:sdtContent>
            <w:tc>
              <w:tcPr>
                <w:tcW w:w="7512" w:type="dxa"/>
              </w:tcPr>
              <w:p w14:paraId="31381B1C" w14:textId="1BB35B20" w:rsidR="00936384" w:rsidRDefault="001853D6" w:rsidP="008910E8">
                <w:sdt>
                  <w:sdtPr>
                    <w:id w:val="431397996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SOAP   </w:t>
                </w:r>
                <w:sdt>
                  <w:sdtPr>
                    <w:id w:val="429865467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936384">
                  <w:t>REST</w:t>
                </w:r>
              </w:p>
            </w:tc>
          </w:sdtContent>
        </w:sdt>
      </w:tr>
      <w:tr w:rsidR="00936384" w14:paraId="57478B36" w14:textId="77777777" w:rsidTr="002E2BD8">
        <w:trPr>
          <w:trHeight w:val="378"/>
        </w:trPr>
        <w:tc>
          <w:tcPr>
            <w:tcW w:w="2362" w:type="dxa"/>
          </w:tcPr>
          <w:p w14:paraId="2B623207" w14:textId="77777777" w:rsidR="00936384" w:rsidRPr="00A23A95" w:rsidRDefault="00936384" w:rsidP="008910E8">
            <w:pPr>
              <w:rPr>
                <w:rStyle w:val="Textoennegrita"/>
              </w:rPr>
            </w:pPr>
            <w:r>
              <w:rPr>
                <w:rStyle w:val="Textoennegrita"/>
              </w:rPr>
              <w:t>Método</w:t>
            </w:r>
          </w:p>
        </w:tc>
        <w:sdt>
          <w:sdtPr>
            <w:id w:val="-1181730648"/>
            <w:placeholder>
              <w:docPart w:val="6E089B51B75A482DB6051E08343217BB"/>
            </w:placeholder>
          </w:sdtPr>
          <w:sdtEndPr/>
          <w:sdtContent>
            <w:tc>
              <w:tcPr>
                <w:tcW w:w="7512" w:type="dxa"/>
              </w:tcPr>
              <w:p w14:paraId="7125EED0" w14:textId="2C51FE02" w:rsidR="00936384" w:rsidRDefault="001853D6" w:rsidP="008910E8">
                <w:sdt>
                  <w:sdtPr>
                    <w:id w:val="-1000268659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936384">
                  <w:t xml:space="preserve"> GET   </w:t>
                </w:r>
                <w:sdt>
                  <w:sdtPr>
                    <w:id w:val="-1968967354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POST</w:t>
                </w:r>
              </w:p>
            </w:tc>
          </w:sdtContent>
        </w:sdt>
      </w:tr>
      <w:tr w:rsidR="00936384" w14:paraId="01530B55" w14:textId="77777777" w:rsidTr="002E2BD8">
        <w:trPr>
          <w:trHeight w:val="557"/>
        </w:trPr>
        <w:tc>
          <w:tcPr>
            <w:tcW w:w="2362" w:type="dxa"/>
          </w:tcPr>
          <w:p w14:paraId="6EB474F3" w14:textId="4082E486" w:rsidR="00936384" w:rsidRPr="00A23A95" w:rsidRDefault="00936384" w:rsidP="008910E8">
            <w:pPr>
              <w:rPr>
                <w:rStyle w:val="Textoennegrita"/>
              </w:rPr>
            </w:pPr>
            <w:r>
              <w:rPr>
                <w:rStyle w:val="Textoennegrita"/>
              </w:rPr>
              <w:t>Endpoint</w:t>
            </w:r>
          </w:p>
        </w:tc>
        <w:tc>
          <w:tcPr>
            <w:tcW w:w="7512" w:type="dxa"/>
          </w:tcPr>
          <w:p w14:paraId="1BF7826B" w14:textId="0DEB8BF1" w:rsidR="00936384" w:rsidRPr="00A23A95" w:rsidRDefault="00936384" w:rsidP="008910E8">
            <w:r w:rsidRPr="00D33C08">
              <w:t>ar.com.glmsa.seguros.comercial.apiglm.</w:t>
            </w:r>
            <w:r>
              <w:t>c</w:t>
            </w:r>
            <w:r w:rsidRPr="00936384">
              <w:t>otizacion.</w:t>
            </w:r>
            <w:r>
              <w:t>awsl</w:t>
            </w:r>
            <w:r w:rsidRPr="00936384">
              <w:t>istar</w:t>
            </w:r>
            <w:r w:rsidR="009370D1">
              <w:t>plancomercial</w:t>
            </w:r>
          </w:p>
        </w:tc>
      </w:tr>
      <w:tr w:rsidR="00936384" w14:paraId="257FD87A" w14:textId="77777777" w:rsidTr="002E2BD8">
        <w:trPr>
          <w:trHeight w:val="557"/>
        </w:trPr>
        <w:tc>
          <w:tcPr>
            <w:tcW w:w="2362" w:type="dxa"/>
          </w:tcPr>
          <w:p w14:paraId="69E661CA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Parámetros</w:t>
            </w:r>
          </w:p>
        </w:tc>
        <w:sdt>
          <w:sdtPr>
            <w:id w:val="672988733"/>
            <w:placeholder>
              <w:docPart w:val="4E7D91099FF44E99A7BA2AD998E91065"/>
            </w:placeholder>
          </w:sdtPr>
          <w:sdtEndPr/>
          <w:sdtContent>
            <w:tc>
              <w:tcPr>
                <w:tcW w:w="7512" w:type="dxa"/>
              </w:tcPr>
              <w:p w14:paraId="46427F24" w14:textId="77777777" w:rsidR="00936384" w:rsidRDefault="001853D6" w:rsidP="008910E8">
                <w:sdt>
                  <w:sdtPr>
                    <w:id w:val="-910609245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Sin parámetros   </w:t>
                </w:r>
              </w:p>
              <w:p w14:paraId="00145795" w14:textId="74498E60" w:rsidR="00936384" w:rsidRDefault="001853D6" w:rsidP="008910E8">
                <w:sdt>
                  <w:sdtPr>
                    <w:id w:val="889845567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936384">
                  <w:t xml:space="preserve"> Query Params</w:t>
                </w:r>
              </w:p>
              <w:p w14:paraId="277097E4" w14:textId="65EBB21D" w:rsidR="00936384" w:rsidRDefault="001853D6" w:rsidP="008910E8">
                <w:pPr>
                  <w:rPr>
                    <w:rFonts w:cs="Arial"/>
                    <w:color w:val="000000" w:themeColor="text1"/>
                    <w:shd w:val="clear" w:color="auto" w:fill="FFFFFF"/>
                  </w:rPr>
                </w:pPr>
                <w:sdt>
                  <w:sdtPr>
                    <w:rPr>
                      <w:rFonts w:cs="Arial"/>
                      <w:color w:val="000000" w:themeColor="text1"/>
                      <w:shd w:val="clear" w:color="auto" w:fill="FFFFFF"/>
                    </w:rPr>
                    <w:id w:val="1065072093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cs="Arial" w:hint="eastAsia"/>
                        <w:color w:val="000000" w:themeColor="text1"/>
                        <w:shd w:val="clear" w:color="auto" w:fill="FFFFFF"/>
                      </w:rPr>
                      <w:t>☐</w:t>
                    </w:r>
                  </w:sdtContent>
                </w:sdt>
                <w:r w:rsidR="00936384">
                  <w:rPr>
                    <w:rFonts w:cs="Arial"/>
                    <w:color w:val="000000" w:themeColor="text1"/>
                    <w:shd w:val="clear" w:color="auto" w:fill="FFFFFF"/>
                  </w:rPr>
                  <w:t xml:space="preserve"> Body – JSON</w:t>
                </w:r>
              </w:p>
            </w:tc>
          </w:sdtContent>
        </w:sdt>
      </w:tr>
      <w:tr w:rsidR="00936384" w14:paraId="7FCC6692" w14:textId="77777777" w:rsidTr="002E2BD8">
        <w:trPr>
          <w:trHeight w:val="432"/>
        </w:trPr>
        <w:tc>
          <w:tcPr>
            <w:tcW w:w="2362" w:type="dxa"/>
          </w:tcPr>
          <w:p w14:paraId="34A08ED9" w14:textId="77777777" w:rsidR="00936384" w:rsidRPr="00A23A95" w:rsidRDefault="00936384" w:rsidP="008910E8">
            <w:pPr>
              <w:rPr>
                <w:rStyle w:val="Textoennegrita"/>
              </w:rPr>
            </w:pPr>
            <w:r>
              <w:rPr>
                <w:rStyle w:val="Textoennegrita"/>
              </w:rPr>
              <w:t>Salida</w:t>
            </w:r>
          </w:p>
        </w:tc>
        <w:tc>
          <w:tcPr>
            <w:tcW w:w="7512" w:type="dxa"/>
          </w:tcPr>
          <w:p w14:paraId="0E94DC19" w14:textId="77777777" w:rsidR="00936384" w:rsidRDefault="00936384" w:rsidP="008910E8">
            <w:pPr>
              <w:rPr>
                <w:rFonts w:ascii="MS Gothic" w:eastAsia="MS Gothic" w:hAnsi="MS Gothic"/>
              </w:rPr>
            </w:pPr>
            <w:r>
              <w:t>JSON</w:t>
            </w:r>
          </w:p>
        </w:tc>
      </w:tr>
    </w:tbl>
    <w:p w14:paraId="1C045DF5" w14:textId="178639A4" w:rsidR="002B7B75" w:rsidRDefault="002B7B75" w:rsidP="00936384"/>
    <w:p w14:paraId="135DF430" w14:textId="6B7FF985" w:rsidR="00402DA6" w:rsidRDefault="00217CD6" w:rsidP="00402DA6">
      <w:pPr>
        <w:pStyle w:val="Ttulo"/>
      </w:pPr>
      <w:r>
        <w:t>Definición de</w:t>
      </w:r>
      <w:r w:rsidR="0097624B">
        <w:t xml:space="preserve"> </w:t>
      </w:r>
      <w:r>
        <w:t>Input</w:t>
      </w:r>
      <w:r w:rsidR="0097624B">
        <w:t xml:space="preserve"> </w:t>
      </w:r>
      <w:r w:rsidR="00591042">
        <w:t>–</w:t>
      </w:r>
      <w:r w:rsidR="0097624B">
        <w:t xml:space="preserve"> </w:t>
      </w:r>
      <w:r w:rsidR="00591042">
        <w:t>Query params</w:t>
      </w:r>
    </w:p>
    <w:tbl>
      <w:tblPr>
        <w:tblStyle w:val="Tablaconcuadrcula4-nfasis1"/>
        <w:tblW w:w="9863" w:type="dxa"/>
        <w:tblLook w:val="04A0" w:firstRow="1" w:lastRow="0" w:firstColumn="1" w:lastColumn="0" w:noHBand="0" w:noVBand="1"/>
      </w:tblPr>
      <w:tblGrid>
        <w:gridCol w:w="2208"/>
        <w:gridCol w:w="2279"/>
        <w:gridCol w:w="1343"/>
        <w:gridCol w:w="4033"/>
      </w:tblGrid>
      <w:tr w:rsidR="005700DB" w:rsidRPr="002E2BD8" w14:paraId="6D0C7650" w14:textId="77777777" w:rsidTr="00B063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" w:type="dxa"/>
            <w:noWrap/>
            <w:hideMark/>
          </w:tcPr>
          <w:p w14:paraId="494A72A6" w14:textId="77777777" w:rsidR="002E2BD8" w:rsidRPr="002E2BD8" w:rsidRDefault="002E2BD8" w:rsidP="00BF30C2">
            <w:pPr>
              <w:rPr>
                <w:lang w:eastAsia="es-AR"/>
              </w:rPr>
            </w:pPr>
            <w:r w:rsidRPr="002E2BD8">
              <w:rPr>
                <w:lang w:eastAsia="es-AR"/>
              </w:rPr>
              <w:t>Campo</w:t>
            </w:r>
          </w:p>
        </w:tc>
        <w:tc>
          <w:tcPr>
            <w:tcW w:w="2279" w:type="dxa"/>
            <w:noWrap/>
            <w:hideMark/>
          </w:tcPr>
          <w:p w14:paraId="481D2950" w14:textId="77777777" w:rsidR="002E2BD8" w:rsidRPr="002E2BD8" w:rsidRDefault="002E2BD8" w:rsidP="00BF30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Tipo</w:t>
            </w:r>
          </w:p>
        </w:tc>
        <w:tc>
          <w:tcPr>
            <w:tcW w:w="1326" w:type="dxa"/>
            <w:noWrap/>
            <w:hideMark/>
          </w:tcPr>
          <w:p w14:paraId="21C6C831" w14:textId="77777777" w:rsidR="002E2BD8" w:rsidRPr="002E2BD8" w:rsidRDefault="002E2BD8" w:rsidP="00BF30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Obligatorio</w:t>
            </w:r>
          </w:p>
        </w:tc>
        <w:tc>
          <w:tcPr>
            <w:tcW w:w="4050" w:type="dxa"/>
            <w:hideMark/>
          </w:tcPr>
          <w:p w14:paraId="61FAC961" w14:textId="77777777" w:rsidR="002E2BD8" w:rsidRPr="002E2BD8" w:rsidRDefault="002E2BD8" w:rsidP="00BF30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Descripción</w:t>
            </w:r>
          </w:p>
        </w:tc>
      </w:tr>
      <w:tr w:rsidR="004E6F41" w:rsidRPr="002E2BD8" w14:paraId="395DFE05" w14:textId="77777777" w:rsidTr="00B063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" w:type="dxa"/>
          </w:tcPr>
          <w:p w14:paraId="08924BEA" w14:textId="47178D0B" w:rsidR="004E6F41" w:rsidRDefault="004E6F41" w:rsidP="000A07FE">
            <w:r>
              <w:t>EmpCod</w:t>
            </w:r>
          </w:p>
        </w:tc>
        <w:tc>
          <w:tcPr>
            <w:tcW w:w="2279" w:type="dxa"/>
            <w:noWrap/>
          </w:tcPr>
          <w:p w14:paraId="6F76FDF0" w14:textId="6FAB44AB" w:rsidR="004E6F41" w:rsidRDefault="004E6F41" w:rsidP="000A07F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Numérico (2)</w:t>
            </w:r>
          </w:p>
        </w:tc>
        <w:tc>
          <w:tcPr>
            <w:tcW w:w="1326" w:type="dxa"/>
          </w:tcPr>
          <w:p w14:paraId="42F8C74A" w14:textId="2DC04FBA" w:rsidR="004E6F41" w:rsidRPr="002E2BD8" w:rsidRDefault="00C714F5" w:rsidP="000A07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</w:t>
            </w:r>
          </w:p>
        </w:tc>
        <w:tc>
          <w:tcPr>
            <w:tcW w:w="4050" w:type="dxa"/>
          </w:tcPr>
          <w:p w14:paraId="5D023953" w14:textId="51031CBB" w:rsidR="004E6F41" w:rsidRDefault="00C714F5" w:rsidP="000A07F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Codigo de empresa</w:t>
            </w:r>
          </w:p>
        </w:tc>
      </w:tr>
      <w:tr w:rsidR="004E6F41" w:rsidRPr="002E2BD8" w14:paraId="5CABEAA6" w14:textId="77777777" w:rsidTr="00B063AB">
        <w:trPr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" w:type="dxa"/>
          </w:tcPr>
          <w:p w14:paraId="08C48F7C" w14:textId="24D484CF" w:rsidR="004E6F41" w:rsidRDefault="00C714F5" w:rsidP="000A07FE">
            <w:r>
              <w:t>UsuCod</w:t>
            </w:r>
          </w:p>
        </w:tc>
        <w:tc>
          <w:tcPr>
            <w:tcW w:w="2279" w:type="dxa"/>
            <w:noWrap/>
          </w:tcPr>
          <w:p w14:paraId="77C139F3" w14:textId="093F0BD5" w:rsidR="004E6F41" w:rsidRDefault="00C714F5" w:rsidP="000A07F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F2C69">
              <w:rPr>
                <w:rFonts w:cs="Arial"/>
                <w:color w:val="000000" w:themeColor="text1"/>
                <w:lang w:eastAsia="es-AR"/>
              </w:rPr>
              <w:t>Varchar (</w:t>
            </w:r>
            <w:r>
              <w:rPr>
                <w:rFonts w:cs="Arial"/>
                <w:color w:val="000000" w:themeColor="text1"/>
                <w:lang w:eastAsia="es-AR"/>
              </w:rPr>
              <w:t>10</w:t>
            </w:r>
            <w:r w:rsidRPr="008F2C69">
              <w:rPr>
                <w:rFonts w:cs="Arial"/>
                <w:color w:val="000000" w:themeColor="text1"/>
                <w:lang w:eastAsia="es-AR"/>
              </w:rPr>
              <w:t>)</w:t>
            </w:r>
          </w:p>
        </w:tc>
        <w:tc>
          <w:tcPr>
            <w:tcW w:w="1326" w:type="dxa"/>
          </w:tcPr>
          <w:p w14:paraId="4AD90672" w14:textId="1DAC1E44" w:rsidR="004E6F41" w:rsidRPr="002E2BD8" w:rsidRDefault="00C714F5" w:rsidP="000A07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</w:t>
            </w:r>
          </w:p>
        </w:tc>
        <w:tc>
          <w:tcPr>
            <w:tcW w:w="4050" w:type="dxa"/>
          </w:tcPr>
          <w:p w14:paraId="02D9129E" w14:textId="596D14D5" w:rsidR="004E6F41" w:rsidRDefault="00C714F5" w:rsidP="000A07F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Codigo de usuario</w:t>
            </w:r>
          </w:p>
        </w:tc>
      </w:tr>
      <w:tr w:rsidR="002E2BD8" w:rsidRPr="002E2BD8" w14:paraId="7BC4B334" w14:textId="77777777" w:rsidTr="00B063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" w:type="dxa"/>
            <w:hideMark/>
          </w:tcPr>
          <w:p w14:paraId="1223C05E" w14:textId="165532D7" w:rsidR="002E2BD8" w:rsidRPr="002E2BD8" w:rsidRDefault="00436BA6" w:rsidP="000A07FE">
            <w:r>
              <w:t>RamCod</w:t>
            </w:r>
          </w:p>
        </w:tc>
        <w:tc>
          <w:tcPr>
            <w:tcW w:w="2279" w:type="dxa"/>
            <w:noWrap/>
            <w:hideMark/>
          </w:tcPr>
          <w:p w14:paraId="00979FCF" w14:textId="3D9156B4" w:rsidR="002E2BD8" w:rsidRPr="002E2BD8" w:rsidRDefault="00326FE5" w:rsidP="000A07F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Numérico (</w:t>
            </w:r>
            <w:r w:rsidR="00E947B1">
              <w:t>2</w:t>
            </w:r>
            <w:r>
              <w:t>)</w:t>
            </w:r>
          </w:p>
        </w:tc>
        <w:tc>
          <w:tcPr>
            <w:tcW w:w="1326" w:type="dxa"/>
            <w:hideMark/>
          </w:tcPr>
          <w:p w14:paraId="53DA6A84" w14:textId="77777777" w:rsidR="002E2BD8" w:rsidRPr="002E2BD8" w:rsidRDefault="002E2BD8" w:rsidP="000A07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2BD8">
              <w:t>Si</w:t>
            </w:r>
          </w:p>
        </w:tc>
        <w:tc>
          <w:tcPr>
            <w:tcW w:w="4050" w:type="dxa"/>
            <w:hideMark/>
          </w:tcPr>
          <w:p w14:paraId="7D352B22" w14:textId="55574AD7" w:rsidR="002E2BD8" w:rsidRPr="002E2BD8" w:rsidRDefault="00326FE5" w:rsidP="000A07F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Codigo de </w:t>
            </w:r>
            <w:r w:rsidR="00280950">
              <w:t>rama</w:t>
            </w:r>
          </w:p>
        </w:tc>
      </w:tr>
      <w:tr w:rsidR="002E2BD8" w:rsidRPr="002E2BD8" w14:paraId="5C8C2A76" w14:textId="77777777" w:rsidTr="00B063AB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" w:type="dxa"/>
          </w:tcPr>
          <w:p w14:paraId="441BDBD5" w14:textId="06EA4AF4" w:rsidR="002E2BD8" w:rsidRPr="002E2BD8" w:rsidRDefault="00280950" w:rsidP="000A07FE">
            <w:r w:rsidRPr="008F2C69">
              <w:rPr>
                <w:rFonts w:cs="Arial"/>
                <w:color w:val="000000" w:themeColor="text1"/>
                <w:lang w:eastAsia="es-AR"/>
              </w:rPr>
              <w:t>RamTipPolCod</w:t>
            </w:r>
          </w:p>
        </w:tc>
        <w:tc>
          <w:tcPr>
            <w:tcW w:w="2279" w:type="dxa"/>
            <w:noWrap/>
          </w:tcPr>
          <w:p w14:paraId="7BCD63A6" w14:textId="7A1371DD" w:rsidR="002E2BD8" w:rsidRPr="008F2C69" w:rsidRDefault="00E947B1" w:rsidP="008F2C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 w:rsidRPr="008F2C69">
              <w:rPr>
                <w:rFonts w:cs="Arial"/>
                <w:color w:val="000000" w:themeColor="text1"/>
                <w:lang w:eastAsia="es-AR"/>
              </w:rPr>
              <w:t>Varchar (</w:t>
            </w:r>
            <w:r w:rsidR="00280950" w:rsidRPr="008F2C69">
              <w:rPr>
                <w:rFonts w:cs="Arial"/>
                <w:color w:val="000000" w:themeColor="text1"/>
                <w:lang w:eastAsia="es-AR"/>
              </w:rPr>
              <w:t>5</w:t>
            </w:r>
            <w:r w:rsidRPr="008F2C69">
              <w:rPr>
                <w:rFonts w:cs="Arial"/>
                <w:color w:val="000000" w:themeColor="text1"/>
                <w:lang w:eastAsia="es-AR"/>
              </w:rPr>
              <w:t>)</w:t>
            </w:r>
          </w:p>
        </w:tc>
        <w:tc>
          <w:tcPr>
            <w:tcW w:w="1326" w:type="dxa"/>
          </w:tcPr>
          <w:p w14:paraId="1174DF61" w14:textId="5F7404AF" w:rsidR="002E2BD8" w:rsidRPr="008F2C69" w:rsidRDefault="00E947B1" w:rsidP="008F2C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 w:rsidRPr="008F2C69"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  <w:tc>
          <w:tcPr>
            <w:tcW w:w="4050" w:type="dxa"/>
          </w:tcPr>
          <w:p w14:paraId="4BAA3A52" w14:textId="0AC28035" w:rsidR="002E2BD8" w:rsidRPr="008F2C69" w:rsidRDefault="00E947B1" w:rsidP="008F2C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 w:rsidRPr="008F2C69">
              <w:rPr>
                <w:rFonts w:cs="Arial"/>
                <w:color w:val="000000" w:themeColor="text1"/>
                <w:lang w:eastAsia="es-AR"/>
              </w:rPr>
              <w:t xml:space="preserve">Codigo de </w:t>
            </w:r>
            <w:r w:rsidR="009132C4" w:rsidRPr="008F2C69">
              <w:rPr>
                <w:rFonts w:cs="Arial"/>
                <w:color w:val="000000" w:themeColor="text1"/>
                <w:lang w:eastAsia="es-AR"/>
              </w:rPr>
              <w:t>tipo de poliza</w:t>
            </w:r>
          </w:p>
        </w:tc>
      </w:tr>
      <w:tr w:rsidR="00471BB3" w:rsidRPr="002E2BD8" w14:paraId="7DD187A5" w14:textId="77777777" w:rsidTr="00B063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" w:type="dxa"/>
          </w:tcPr>
          <w:p w14:paraId="598FBFDE" w14:textId="145A3AFE" w:rsidR="00471BB3" w:rsidRPr="008F2C69" w:rsidRDefault="00471BB3" w:rsidP="000A07FE">
            <w:pPr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ProCod</w:t>
            </w:r>
          </w:p>
        </w:tc>
        <w:tc>
          <w:tcPr>
            <w:tcW w:w="2279" w:type="dxa"/>
            <w:noWrap/>
          </w:tcPr>
          <w:p w14:paraId="7AC07A5E" w14:textId="1FE8FB9C" w:rsidR="00471BB3" w:rsidRPr="008F2C69" w:rsidRDefault="00B61121" w:rsidP="008F2C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t>Numérico (7)</w:t>
            </w:r>
          </w:p>
        </w:tc>
        <w:tc>
          <w:tcPr>
            <w:tcW w:w="1326" w:type="dxa"/>
          </w:tcPr>
          <w:p w14:paraId="4523565E" w14:textId="2ADFA6BF" w:rsidR="00471BB3" w:rsidRPr="008F2C69" w:rsidRDefault="00B61121" w:rsidP="008F2C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  <w:tc>
          <w:tcPr>
            <w:tcW w:w="4050" w:type="dxa"/>
          </w:tcPr>
          <w:p w14:paraId="77B5357A" w14:textId="7C79C776" w:rsidR="00471BB3" w:rsidRPr="008F2C69" w:rsidRDefault="00B61121" w:rsidP="008F2C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Codigo de productor</w:t>
            </w:r>
          </w:p>
        </w:tc>
      </w:tr>
      <w:tr w:rsidR="00471BB3" w:rsidRPr="002E2BD8" w14:paraId="65AAA2BD" w14:textId="77777777" w:rsidTr="00B063AB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" w:type="dxa"/>
          </w:tcPr>
          <w:p w14:paraId="36FC2457" w14:textId="64EAF2A4" w:rsidR="00471BB3" w:rsidRPr="008F2C69" w:rsidRDefault="00B61121" w:rsidP="000A07FE">
            <w:pPr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VigenciaDesde</w:t>
            </w:r>
          </w:p>
        </w:tc>
        <w:tc>
          <w:tcPr>
            <w:tcW w:w="2279" w:type="dxa"/>
            <w:noWrap/>
          </w:tcPr>
          <w:p w14:paraId="020AEFA8" w14:textId="44956CFB" w:rsidR="00471BB3" w:rsidRPr="008F2C69" w:rsidRDefault="00D9306E" w:rsidP="008F2C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 w:rsidRPr="008F2C69">
              <w:rPr>
                <w:rFonts w:cs="Arial"/>
                <w:color w:val="000000" w:themeColor="text1"/>
                <w:lang w:eastAsia="es-AR"/>
              </w:rPr>
              <w:t>Varchar (</w:t>
            </w:r>
            <w:r>
              <w:rPr>
                <w:rFonts w:cs="Arial"/>
                <w:color w:val="000000" w:themeColor="text1"/>
                <w:lang w:eastAsia="es-AR"/>
              </w:rPr>
              <w:t>8</w:t>
            </w:r>
            <w:r w:rsidRPr="008F2C69">
              <w:rPr>
                <w:rFonts w:cs="Arial"/>
                <w:color w:val="000000" w:themeColor="text1"/>
                <w:lang w:eastAsia="es-AR"/>
              </w:rPr>
              <w:t>)</w:t>
            </w:r>
          </w:p>
        </w:tc>
        <w:tc>
          <w:tcPr>
            <w:tcW w:w="1326" w:type="dxa"/>
          </w:tcPr>
          <w:p w14:paraId="7898AF88" w14:textId="3771267C" w:rsidR="00471BB3" w:rsidRPr="008F2C69" w:rsidRDefault="00D9306E" w:rsidP="008F2C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  <w:tc>
          <w:tcPr>
            <w:tcW w:w="4050" w:type="dxa"/>
          </w:tcPr>
          <w:p w14:paraId="1492FAC2" w14:textId="4642E206" w:rsidR="00471BB3" w:rsidRPr="008F2C69" w:rsidRDefault="00D845C6" w:rsidP="008F2C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Fecha inicio de vigencia en formato AAAAMMDD</w:t>
            </w:r>
          </w:p>
        </w:tc>
      </w:tr>
      <w:tr w:rsidR="00471BB3" w:rsidRPr="002E2BD8" w14:paraId="1AC26B47" w14:textId="77777777" w:rsidTr="00B063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" w:type="dxa"/>
          </w:tcPr>
          <w:p w14:paraId="393F746C" w14:textId="13D9232A" w:rsidR="00471BB3" w:rsidRPr="008F2C69" w:rsidRDefault="00920450" w:rsidP="000A07FE">
            <w:pPr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EsFlota</w:t>
            </w:r>
          </w:p>
        </w:tc>
        <w:tc>
          <w:tcPr>
            <w:tcW w:w="2279" w:type="dxa"/>
            <w:noWrap/>
          </w:tcPr>
          <w:p w14:paraId="52623551" w14:textId="05C4E3E0" w:rsidR="00471BB3" w:rsidRPr="008F2C69" w:rsidRDefault="00920450" w:rsidP="008F2C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Boolean</w:t>
            </w:r>
          </w:p>
        </w:tc>
        <w:tc>
          <w:tcPr>
            <w:tcW w:w="1326" w:type="dxa"/>
          </w:tcPr>
          <w:p w14:paraId="1CA4355A" w14:textId="187DF4AA" w:rsidR="00471BB3" w:rsidRPr="008F2C69" w:rsidRDefault="00920450" w:rsidP="008F2C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  <w:tc>
          <w:tcPr>
            <w:tcW w:w="4050" w:type="dxa"/>
          </w:tcPr>
          <w:p w14:paraId="629F77C3" w14:textId="20BB5B02" w:rsidR="00471BB3" w:rsidRPr="008F2C69" w:rsidRDefault="001C3A9E" w:rsidP="008F2C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Cotizacion de flota (true o false)</w:t>
            </w:r>
          </w:p>
        </w:tc>
      </w:tr>
    </w:tbl>
    <w:p w14:paraId="70C154E0" w14:textId="77777777" w:rsidR="008F2C69" w:rsidRDefault="008F2C69" w:rsidP="00BF30C2">
      <w:pPr>
        <w:pStyle w:val="Ttulo"/>
      </w:pPr>
    </w:p>
    <w:p w14:paraId="030853A6" w14:textId="762AC473" w:rsidR="00591042" w:rsidRDefault="00422764" w:rsidP="00BF30C2">
      <w:pPr>
        <w:pStyle w:val="Ttulo"/>
      </w:pPr>
      <w:r>
        <w:t>Definición de Output</w:t>
      </w:r>
      <w:r w:rsidR="00BF30C2">
        <w:t xml:space="preserve"> – Json OK</w:t>
      </w:r>
    </w:p>
    <w:p w14:paraId="61BF5E5F" w14:textId="5169E5B0" w:rsidR="001853D6" w:rsidRPr="001853D6" w:rsidRDefault="001853D6" w:rsidP="001853D6">
      <w:r>
        <w:t>Es una colección de planes comerciales</w:t>
      </w:r>
    </w:p>
    <w:tbl>
      <w:tblPr>
        <w:tblStyle w:val="Tablaconcuadrcula4-nfasis1"/>
        <w:tblW w:w="9863" w:type="dxa"/>
        <w:tblLook w:val="04A0" w:firstRow="1" w:lastRow="0" w:firstColumn="1" w:lastColumn="0" w:noHBand="0" w:noVBand="1"/>
      </w:tblPr>
      <w:tblGrid>
        <w:gridCol w:w="2065"/>
        <w:gridCol w:w="1627"/>
        <w:gridCol w:w="6171"/>
      </w:tblGrid>
      <w:tr w:rsidR="00B063AB" w:rsidRPr="00997722" w14:paraId="56C114F7" w14:textId="77777777" w:rsidTr="008910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noWrap/>
            <w:hideMark/>
          </w:tcPr>
          <w:p w14:paraId="49FEB2FA" w14:textId="77777777" w:rsidR="00B063AB" w:rsidRPr="00997722" w:rsidRDefault="00B063AB" w:rsidP="008910E8">
            <w:pPr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Campo</w:t>
            </w:r>
          </w:p>
        </w:tc>
        <w:tc>
          <w:tcPr>
            <w:tcW w:w="1627" w:type="dxa"/>
            <w:noWrap/>
            <w:hideMark/>
          </w:tcPr>
          <w:p w14:paraId="4B24EF6B" w14:textId="77777777" w:rsidR="00B063AB" w:rsidRPr="00997722" w:rsidRDefault="00B063AB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Tipo</w:t>
            </w:r>
          </w:p>
        </w:tc>
        <w:tc>
          <w:tcPr>
            <w:tcW w:w="6171" w:type="dxa"/>
            <w:hideMark/>
          </w:tcPr>
          <w:p w14:paraId="6301CA77" w14:textId="77777777" w:rsidR="00B063AB" w:rsidRPr="00997722" w:rsidRDefault="00B063AB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Descripción</w:t>
            </w:r>
          </w:p>
        </w:tc>
      </w:tr>
      <w:tr w:rsidR="001C3A9E" w:rsidRPr="00997722" w14:paraId="0EE91F5B" w14:textId="77777777" w:rsidTr="008910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5C2FFB19" w14:textId="7E82A91B" w:rsidR="001C3A9E" w:rsidRDefault="00AB0F8A" w:rsidP="00B063AB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Rama</w:t>
            </w:r>
          </w:p>
        </w:tc>
        <w:tc>
          <w:tcPr>
            <w:tcW w:w="1627" w:type="dxa"/>
            <w:noWrap/>
          </w:tcPr>
          <w:p w14:paraId="37C0DDBA" w14:textId="1733847B" w:rsidR="001C3A9E" w:rsidRDefault="00AB0F8A" w:rsidP="00AB0F8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t>Numérico (2)</w:t>
            </w:r>
          </w:p>
        </w:tc>
        <w:tc>
          <w:tcPr>
            <w:tcW w:w="6171" w:type="dxa"/>
          </w:tcPr>
          <w:p w14:paraId="7D06F4C5" w14:textId="20A5C5FC" w:rsidR="001C3A9E" w:rsidRDefault="00AB0F8A" w:rsidP="008910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Codigo de rama</w:t>
            </w:r>
          </w:p>
        </w:tc>
      </w:tr>
      <w:tr w:rsidR="00B063AB" w:rsidRPr="00997722" w14:paraId="55BD3B94" w14:textId="77777777" w:rsidTr="008910E8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484E2A7C" w14:textId="3E538A71" w:rsidR="00B063AB" w:rsidRPr="00997722" w:rsidRDefault="00B063AB" w:rsidP="00B063AB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Codigo</w:t>
            </w:r>
          </w:p>
        </w:tc>
        <w:tc>
          <w:tcPr>
            <w:tcW w:w="1627" w:type="dxa"/>
            <w:noWrap/>
            <w:hideMark/>
          </w:tcPr>
          <w:p w14:paraId="79C0C051" w14:textId="793864C3" w:rsidR="00B063AB" w:rsidRPr="00997722" w:rsidRDefault="00AB635E" w:rsidP="00AB0F8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 xml:space="preserve">Varchar </w:t>
            </w:r>
            <w:r w:rsidR="00F32BD2">
              <w:rPr>
                <w:rFonts w:cs="Arial"/>
                <w:color w:val="000000" w:themeColor="text1"/>
                <w:lang w:eastAsia="es-AR"/>
              </w:rPr>
              <w:t>(</w:t>
            </w:r>
            <w:r w:rsidR="00AB0F8A">
              <w:rPr>
                <w:rFonts w:cs="Arial"/>
                <w:color w:val="000000" w:themeColor="text1"/>
                <w:lang w:eastAsia="es-AR"/>
              </w:rPr>
              <w:t>5</w:t>
            </w:r>
            <w:r w:rsidR="00F32BD2">
              <w:rPr>
                <w:rFonts w:cs="Arial"/>
                <w:color w:val="000000" w:themeColor="text1"/>
                <w:lang w:eastAsia="es-AR"/>
              </w:rPr>
              <w:t>)</w:t>
            </w:r>
          </w:p>
        </w:tc>
        <w:tc>
          <w:tcPr>
            <w:tcW w:w="6171" w:type="dxa"/>
            <w:hideMark/>
          </w:tcPr>
          <w:p w14:paraId="729EEB7E" w14:textId="4E681569" w:rsidR="00B063AB" w:rsidRPr="00997722" w:rsidRDefault="00F32BD2" w:rsidP="008910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 xml:space="preserve">Codigo de </w:t>
            </w:r>
            <w:r w:rsidR="00AB0F8A">
              <w:rPr>
                <w:rFonts w:cs="Arial"/>
                <w:color w:val="000000" w:themeColor="text1"/>
                <w:lang w:eastAsia="es-AR"/>
              </w:rPr>
              <w:t>plan comercial</w:t>
            </w:r>
          </w:p>
        </w:tc>
      </w:tr>
      <w:tr w:rsidR="00B063AB" w:rsidRPr="00997722" w14:paraId="774AAE6E" w14:textId="77777777" w:rsidTr="008910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57A391E1" w14:textId="752C4335" w:rsidR="00B063AB" w:rsidRPr="00997722" w:rsidRDefault="00AB635E" w:rsidP="008910E8">
            <w:pPr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Descripcion</w:t>
            </w:r>
          </w:p>
        </w:tc>
        <w:tc>
          <w:tcPr>
            <w:tcW w:w="1627" w:type="dxa"/>
            <w:noWrap/>
          </w:tcPr>
          <w:p w14:paraId="39203AE8" w14:textId="391072BB" w:rsidR="00B063AB" w:rsidRPr="00997722" w:rsidRDefault="00B063AB" w:rsidP="00AB0F8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r w:rsidR="00484503">
              <w:rPr>
                <w:rFonts w:cs="Arial"/>
                <w:color w:val="000000" w:themeColor="text1"/>
                <w:lang w:eastAsia="es-AR"/>
              </w:rPr>
              <w:t xml:space="preserve"> </w:t>
            </w:r>
            <w:r>
              <w:rPr>
                <w:rFonts w:cs="Arial"/>
                <w:color w:val="000000" w:themeColor="text1"/>
                <w:lang w:eastAsia="es-AR"/>
              </w:rPr>
              <w:t>(</w:t>
            </w:r>
            <w:r w:rsidR="00AB635E">
              <w:rPr>
                <w:rFonts w:cs="Arial"/>
                <w:color w:val="000000" w:themeColor="text1"/>
                <w:lang w:eastAsia="es-AR"/>
              </w:rPr>
              <w:t>4</w:t>
            </w:r>
            <w:r w:rsidR="00484503">
              <w:rPr>
                <w:rFonts w:cs="Arial"/>
                <w:color w:val="000000" w:themeColor="text1"/>
                <w:lang w:eastAsia="es-AR"/>
              </w:rPr>
              <w:t>0</w:t>
            </w:r>
            <w:r>
              <w:rPr>
                <w:rFonts w:cs="Arial"/>
                <w:color w:val="000000" w:themeColor="text1"/>
                <w:lang w:eastAsia="es-AR"/>
              </w:rPr>
              <w:t>)</w:t>
            </w:r>
          </w:p>
        </w:tc>
        <w:tc>
          <w:tcPr>
            <w:tcW w:w="6171" w:type="dxa"/>
          </w:tcPr>
          <w:p w14:paraId="2480ABC7" w14:textId="7DF91697" w:rsidR="00B063AB" w:rsidRPr="00997722" w:rsidRDefault="00AB635E" w:rsidP="008910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 xml:space="preserve">Descripción de </w:t>
            </w:r>
            <w:r w:rsidR="00BB4DBC">
              <w:rPr>
                <w:rFonts w:cs="Arial"/>
                <w:color w:val="000000" w:themeColor="text1"/>
                <w:lang w:eastAsia="es-AR"/>
              </w:rPr>
              <w:t>plan comercial</w:t>
            </w:r>
          </w:p>
        </w:tc>
      </w:tr>
    </w:tbl>
    <w:p w14:paraId="07EBA62D" w14:textId="77777777" w:rsidR="00DD7299" w:rsidRPr="00DD7299" w:rsidRDefault="00DD7299" w:rsidP="00DD7299"/>
    <w:sectPr w:rsidR="00DD7299" w:rsidRPr="00DD7299" w:rsidSect="00C87C4B">
      <w:headerReference w:type="default" r:id="rId9"/>
      <w:footerReference w:type="default" r:id="rId10"/>
      <w:pgSz w:w="12240" w:h="15840"/>
      <w:pgMar w:top="1440" w:right="1080" w:bottom="1440" w:left="1080" w:header="51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88B70F5" w14:textId="77777777" w:rsidR="00147AB2" w:rsidRDefault="00147AB2" w:rsidP="00F550AF">
      <w:pPr>
        <w:spacing w:after="0" w:line="240" w:lineRule="auto"/>
      </w:pPr>
      <w:r>
        <w:separator/>
      </w:r>
    </w:p>
  </w:endnote>
  <w:endnote w:type="continuationSeparator" w:id="0">
    <w:p w14:paraId="4C358D1C" w14:textId="77777777" w:rsidR="00147AB2" w:rsidRDefault="00147AB2" w:rsidP="00F550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94569F5" w14:textId="77777777" w:rsidR="00F550AF" w:rsidRDefault="00C87C4B" w:rsidP="00C87C4B">
    <w:pPr>
      <w:pStyle w:val="Piedepgina"/>
    </w:pPr>
    <w:r w:rsidRPr="00C87C4B">
      <w:rPr>
        <w:noProof/>
        <w:lang w:val="es-ES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16B29A9C" wp14:editId="5CE2003A">
              <wp:simplePos x="0" y="0"/>
              <wp:positionH relativeFrom="column">
                <wp:posOffset>219075</wp:posOffset>
              </wp:positionH>
              <wp:positionV relativeFrom="paragraph">
                <wp:posOffset>-350520</wp:posOffset>
              </wp:positionV>
              <wp:extent cx="619200" cy="552450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9200" cy="5524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F819FA5" w14:textId="77777777" w:rsidR="00C87C4B" w:rsidRPr="002B7B75" w:rsidRDefault="00C87C4B" w:rsidP="00C87C4B">
                          <w:pPr>
                            <w:pStyle w:val="Piedepgina"/>
                            <w:jc w:val="center"/>
                            <w:rPr>
                              <w:rFonts w:ascii="Calibri Light" w:hAnsi="Calibri Light" w:cs="Calibri Light"/>
                              <w:color w:val="808080" w:themeColor="background1" w:themeShade="80"/>
                            </w:rPr>
                          </w:pP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begin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instrText>PAGE  \* Arabic  \* MERGEFORMAT</w:instrTex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separate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t>1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end"/>
                          </w:r>
                          <w:r w:rsidRPr="002B7B75">
                            <w:rPr>
                              <w:rFonts w:ascii="Calibri Light" w:hAnsi="Calibri Light" w:cs="Calibri Light"/>
                              <w:color w:val="808080" w:themeColor="background1" w:themeShade="80"/>
                              <w:lang w:val="es-ES"/>
                            </w:rPr>
                            <w:t xml:space="preserve"> / 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begin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instrText>NUMPAGES  \* Arabic  \* MERGEFORMAT</w:instrTex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separate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t>2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6B29A9C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17.25pt;margin-top:-27.6pt;width:48.75pt;height:43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" filled="f" stroked="f">
              <v:textbox>
                <w:txbxContent>
                  <w:p w14:paraId="4F819FA5" w14:textId="77777777" w:rsidR="00C87C4B" w:rsidRPr="002B7B75" w:rsidRDefault="00C87C4B" w:rsidP="00C87C4B">
                    <w:pPr>
                      <w:pStyle w:val="Piedepgina"/>
                      <w:jc w:val="center"/>
                      <w:rPr>
                        <w:rFonts w:ascii="Calibri Light" w:hAnsi="Calibri Light" w:cs="Calibri Light"/>
                        <w:color w:val="808080" w:themeColor="background1" w:themeShade="80"/>
                      </w:rPr>
                    </w:pP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begin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instrText>PAGE  \* Arabic  \* MERGEFORMAT</w:instrTex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separate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t>1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end"/>
                    </w:r>
                    <w:r w:rsidRPr="002B7B75">
                      <w:rPr>
                        <w:rFonts w:ascii="Calibri Light" w:hAnsi="Calibri Light" w:cs="Calibri Light"/>
                        <w:color w:val="808080" w:themeColor="background1" w:themeShade="80"/>
                        <w:lang w:val="es-ES"/>
                      </w:rPr>
                      <w:t xml:space="preserve"> / 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begin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instrText>NUMPAGES  \* Arabic  \* MERGEFORMAT</w:instrTex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separate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t>2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1" locked="0" layoutInCell="1" allowOverlap="1" wp14:anchorId="652F9BB1" wp14:editId="6E74C158">
          <wp:simplePos x="0" y="0"/>
          <wp:positionH relativeFrom="column">
            <wp:align>center</wp:align>
          </wp:positionH>
          <wp:positionV relativeFrom="page">
            <wp:align>bottom</wp:align>
          </wp:positionV>
          <wp:extent cx="6476400" cy="928800"/>
          <wp:effectExtent l="0" t="0" r="635" b="5080"/>
          <wp:wrapNone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eDocsys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76400" cy="928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lang w:val="es-ES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596AFF3" w14:textId="77777777" w:rsidR="00147AB2" w:rsidRDefault="00147AB2" w:rsidP="00F550AF">
      <w:pPr>
        <w:spacing w:after="0" w:line="240" w:lineRule="auto"/>
      </w:pPr>
      <w:r>
        <w:separator/>
      </w:r>
    </w:p>
  </w:footnote>
  <w:footnote w:type="continuationSeparator" w:id="0">
    <w:p w14:paraId="3D02090F" w14:textId="77777777" w:rsidR="00147AB2" w:rsidRDefault="00147AB2" w:rsidP="00F550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F5731DF" w14:textId="77777777" w:rsidR="00F550AF" w:rsidRPr="00C87C4B" w:rsidRDefault="00C87C4B" w:rsidP="00C87C4B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D28E07C" wp14:editId="0438EB96">
          <wp:simplePos x="0" y="0"/>
          <wp:positionH relativeFrom="column">
            <wp:align>center</wp:align>
          </wp:positionH>
          <wp:positionV relativeFrom="paragraph">
            <wp:posOffset>0</wp:posOffset>
          </wp:positionV>
          <wp:extent cx="1868400" cy="532800"/>
          <wp:effectExtent l="0" t="0" r="0" b="635"/>
          <wp:wrapTopAndBottom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opeteGLM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68400" cy="53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66029C"/>
    <w:multiLevelType w:val="hybridMultilevel"/>
    <w:tmpl w:val="811EDDD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09514C"/>
    <w:multiLevelType w:val="multilevel"/>
    <w:tmpl w:val="2C0A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C9A1AE9"/>
    <w:multiLevelType w:val="multilevel"/>
    <w:tmpl w:val="94260F1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14C531D"/>
    <w:multiLevelType w:val="hybridMultilevel"/>
    <w:tmpl w:val="7FBA72D2"/>
    <w:lvl w:ilvl="0" w:tplc="9A1A4E4C">
      <w:numFmt w:val="bullet"/>
      <w:lvlText w:val="•"/>
      <w:lvlJc w:val="left"/>
      <w:pPr>
        <w:ind w:left="106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7E404C"/>
    <w:multiLevelType w:val="hybridMultilevel"/>
    <w:tmpl w:val="C6CE5392"/>
    <w:lvl w:ilvl="0" w:tplc="2C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" w15:restartNumberingAfterBreak="0">
    <w:nsid w:val="188E2C69"/>
    <w:multiLevelType w:val="hybridMultilevel"/>
    <w:tmpl w:val="D972AB6A"/>
    <w:lvl w:ilvl="0" w:tplc="2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1B607B04"/>
    <w:multiLevelType w:val="multilevel"/>
    <w:tmpl w:val="4C9C80CC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7E56DE"/>
    <w:multiLevelType w:val="hybridMultilevel"/>
    <w:tmpl w:val="E16EB440"/>
    <w:lvl w:ilvl="0" w:tplc="7462330C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98E4FBD4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2ADF7941"/>
    <w:multiLevelType w:val="hybridMultilevel"/>
    <w:tmpl w:val="28689F1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322579"/>
    <w:multiLevelType w:val="hybridMultilevel"/>
    <w:tmpl w:val="2F704BB6"/>
    <w:lvl w:ilvl="0" w:tplc="9A1A4E4C">
      <w:numFmt w:val="bullet"/>
      <w:lvlText w:val="•"/>
      <w:lvlJc w:val="left"/>
      <w:pPr>
        <w:ind w:left="106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6C4D2B"/>
    <w:multiLevelType w:val="multilevel"/>
    <w:tmpl w:val="2C0A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44FF2BB6"/>
    <w:multiLevelType w:val="hybridMultilevel"/>
    <w:tmpl w:val="5776B4DC"/>
    <w:lvl w:ilvl="0" w:tplc="9A1A4E4C">
      <w:numFmt w:val="bullet"/>
      <w:lvlText w:val="•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5423A17"/>
    <w:multiLevelType w:val="hybridMultilevel"/>
    <w:tmpl w:val="ACF6C86A"/>
    <w:lvl w:ilvl="0" w:tplc="9A1A4E4C">
      <w:numFmt w:val="bullet"/>
      <w:lvlText w:val="•"/>
      <w:lvlJc w:val="left"/>
      <w:pPr>
        <w:ind w:left="70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75B2D52"/>
    <w:multiLevelType w:val="hybridMultilevel"/>
    <w:tmpl w:val="6BE0D8D0"/>
    <w:lvl w:ilvl="0" w:tplc="A4CC937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462670"/>
    <w:multiLevelType w:val="hybridMultilevel"/>
    <w:tmpl w:val="141CFEA0"/>
    <w:lvl w:ilvl="0" w:tplc="3C40D446">
      <w:numFmt w:val="bullet"/>
      <w:lvlText w:val=""/>
      <w:lvlJc w:val="left"/>
      <w:pPr>
        <w:ind w:left="927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5" w15:restartNumberingAfterBreak="0">
    <w:nsid w:val="4D492218"/>
    <w:multiLevelType w:val="hybridMultilevel"/>
    <w:tmpl w:val="516882A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8932B2"/>
    <w:multiLevelType w:val="hybridMultilevel"/>
    <w:tmpl w:val="2D12763A"/>
    <w:lvl w:ilvl="0" w:tplc="2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581739A0"/>
    <w:multiLevelType w:val="hybridMultilevel"/>
    <w:tmpl w:val="E94CCC5C"/>
    <w:lvl w:ilvl="0" w:tplc="9A1A4E4C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F95E91"/>
    <w:multiLevelType w:val="hybridMultilevel"/>
    <w:tmpl w:val="66E499A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5C145E"/>
    <w:multiLevelType w:val="multilevel"/>
    <w:tmpl w:val="7026EE9C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0" w15:restartNumberingAfterBreak="0">
    <w:nsid w:val="78924FBF"/>
    <w:multiLevelType w:val="hybridMultilevel"/>
    <w:tmpl w:val="39B6540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0"/>
  </w:num>
  <w:num w:numId="3">
    <w:abstractNumId w:val="19"/>
  </w:num>
  <w:num w:numId="4">
    <w:abstractNumId w:val="6"/>
  </w:num>
  <w:num w:numId="5">
    <w:abstractNumId w:val="1"/>
  </w:num>
  <w:num w:numId="6">
    <w:abstractNumId w:val="7"/>
  </w:num>
  <w:num w:numId="7">
    <w:abstractNumId w:val="2"/>
  </w:num>
  <w:num w:numId="8">
    <w:abstractNumId w:val="4"/>
  </w:num>
  <w:num w:numId="9">
    <w:abstractNumId w:val="13"/>
  </w:num>
  <w:num w:numId="10">
    <w:abstractNumId w:val="5"/>
  </w:num>
  <w:num w:numId="11">
    <w:abstractNumId w:val="18"/>
  </w:num>
  <w:num w:numId="12">
    <w:abstractNumId w:val="14"/>
  </w:num>
  <w:num w:numId="13">
    <w:abstractNumId w:val="16"/>
  </w:num>
  <w:num w:numId="14">
    <w:abstractNumId w:val="15"/>
  </w:num>
  <w:num w:numId="15">
    <w:abstractNumId w:val="8"/>
  </w:num>
  <w:num w:numId="16">
    <w:abstractNumId w:val="9"/>
  </w:num>
  <w:num w:numId="17">
    <w:abstractNumId w:val="3"/>
  </w:num>
  <w:num w:numId="18">
    <w:abstractNumId w:val="12"/>
  </w:num>
  <w:num w:numId="19">
    <w:abstractNumId w:val="11"/>
  </w:num>
  <w:num w:numId="20">
    <w:abstractNumId w:val="17"/>
  </w:num>
  <w:num w:numId="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ttachedTemplate r:id="rId1"/>
  <w:defaultTabStop w:val="708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384"/>
    <w:rsid w:val="000477B3"/>
    <w:rsid w:val="000A07FE"/>
    <w:rsid w:val="000D4341"/>
    <w:rsid w:val="000F759D"/>
    <w:rsid w:val="00147AB2"/>
    <w:rsid w:val="00180A6F"/>
    <w:rsid w:val="001853D6"/>
    <w:rsid w:val="001C35EF"/>
    <w:rsid w:val="001C3A9E"/>
    <w:rsid w:val="001D4EA4"/>
    <w:rsid w:val="00210274"/>
    <w:rsid w:val="00210E7A"/>
    <w:rsid w:val="002124C2"/>
    <w:rsid w:val="00217CD6"/>
    <w:rsid w:val="00274FF7"/>
    <w:rsid w:val="00280950"/>
    <w:rsid w:val="002856F0"/>
    <w:rsid w:val="00293239"/>
    <w:rsid w:val="002B3B43"/>
    <w:rsid w:val="002B7B75"/>
    <w:rsid w:val="002C53D0"/>
    <w:rsid w:val="002D5B5F"/>
    <w:rsid w:val="002E2BD8"/>
    <w:rsid w:val="00310B1B"/>
    <w:rsid w:val="00326FE5"/>
    <w:rsid w:val="00337A30"/>
    <w:rsid w:val="00340890"/>
    <w:rsid w:val="00362100"/>
    <w:rsid w:val="003653AB"/>
    <w:rsid w:val="003739C0"/>
    <w:rsid w:val="00383EE6"/>
    <w:rsid w:val="003F02D9"/>
    <w:rsid w:val="003F5569"/>
    <w:rsid w:val="003F7671"/>
    <w:rsid w:val="00402DA6"/>
    <w:rsid w:val="00422764"/>
    <w:rsid w:val="004306C6"/>
    <w:rsid w:val="00436BA6"/>
    <w:rsid w:val="00447458"/>
    <w:rsid w:val="00457662"/>
    <w:rsid w:val="00471BB3"/>
    <w:rsid w:val="0048443D"/>
    <w:rsid w:val="00484503"/>
    <w:rsid w:val="00484A65"/>
    <w:rsid w:val="004A0C10"/>
    <w:rsid w:val="004C1C4C"/>
    <w:rsid w:val="004E6F41"/>
    <w:rsid w:val="004F5DA2"/>
    <w:rsid w:val="00521639"/>
    <w:rsid w:val="005700DB"/>
    <w:rsid w:val="00591042"/>
    <w:rsid w:val="005B23D4"/>
    <w:rsid w:val="005C36C8"/>
    <w:rsid w:val="00623F24"/>
    <w:rsid w:val="00656708"/>
    <w:rsid w:val="00662FC8"/>
    <w:rsid w:val="0067710C"/>
    <w:rsid w:val="006D7FDB"/>
    <w:rsid w:val="00710EBA"/>
    <w:rsid w:val="007304CA"/>
    <w:rsid w:val="00730743"/>
    <w:rsid w:val="007637C4"/>
    <w:rsid w:val="00770F06"/>
    <w:rsid w:val="007A315A"/>
    <w:rsid w:val="007D6041"/>
    <w:rsid w:val="007E7B91"/>
    <w:rsid w:val="00817B51"/>
    <w:rsid w:val="00894B06"/>
    <w:rsid w:val="008A507B"/>
    <w:rsid w:val="008C4642"/>
    <w:rsid w:val="008E102E"/>
    <w:rsid w:val="008F2C69"/>
    <w:rsid w:val="008F37DB"/>
    <w:rsid w:val="009132C4"/>
    <w:rsid w:val="0091585E"/>
    <w:rsid w:val="00920450"/>
    <w:rsid w:val="00936384"/>
    <w:rsid w:val="009370D1"/>
    <w:rsid w:val="0097624B"/>
    <w:rsid w:val="009D4D7C"/>
    <w:rsid w:val="009D4EC2"/>
    <w:rsid w:val="009E3A9E"/>
    <w:rsid w:val="00AB0F8A"/>
    <w:rsid w:val="00AB4FA1"/>
    <w:rsid w:val="00AB635E"/>
    <w:rsid w:val="00AC6268"/>
    <w:rsid w:val="00AD4C71"/>
    <w:rsid w:val="00AF4948"/>
    <w:rsid w:val="00AF6016"/>
    <w:rsid w:val="00AF6C7B"/>
    <w:rsid w:val="00B063AB"/>
    <w:rsid w:val="00B20D24"/>
    <w:rsid w:val="00B22B50"/>
    <w:rsid w:val="00B348F6"/>
    <w:rsid w:val="00B47004"/>
    <w:rsid w:val="00B61121"/>
    <w:rsid w:val="00BA070F"/>
    <w:rsid w:val="00BB0932"/>
    <w:rsid w:val="00BB4DBC"/>
    <w:rsid w:val="00BE613C"/>
    <w:rsid w:val="00BF30C2"/>
    <w:rsid w:val="00C714F5"/>
    <w:rsid w:val="00C87C4B"/>
    <w:rsid w:val="00CC3049"/>
    <w:rsid w:val="00D026DE"/>
    <w:rsid w:val="00D12D77"/>
    <w:rsid w:val="00D4761E"/>
    <w:rsid w:val="00D50966"/>
    <w:rsid w:val="00D5217B"/>
    <w:rsid w:val="00D53BDD"/>
    <w:rsid w:val="00D57A83"/>
    <w:rsid w:val="00D60C48"/>
    <w:rsid w:val="00D71064"/>
    <w:rsid w:val="00D845C6"/>
    <w:rsid w:val="00D9306E"/>
    <w:rsid w:val="00DB214E"/>
    <w:rsid w:val="00DD69C1"/>
    <w:rsid w:val="00DD7299"/>
    <w:rsid w:val="00E60350"/>
    <w:rsid w:val="00E6528D"/>
    <w:rsid w:val="00E947B1"/>
    <w:rsid w:val="00EA7A06"/>
    <w:rsid w:val="00EB727F"/>
    <w:rsid w:val="00EC6AA5"/>
    <w:rsid w:val="00EF7F70"/>
    <w:rsid w:val="00F2253B"/>
    <w:rsid w:val="00F32BD2"/>
    <w:rsid w:val="00F472C7"/>
    <w:rsid w:val="00F550AF"/>
    <w:rsid w:val="00F878B9"/>
    <w:rsid w:val="00FA420F"/>
    <w:rsid w:val="00FE7D8C"/>
    <w:rsid w:val="00FF1C6B"/>
    <w:rsid w:val="00FF6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33FA2B18"/>
  <w15:docId w15:val="{52D2A4BD-D8F5-4FAF-B03E-4248AA152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63AB"/>
    <w:pPr>
      <w:jc w:val="both"/>
    </w:pPr>
    <w:rPr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1D4EA4"/>
    <w:pPr>
      <w:keepNext/>
      <w:keepLines/>
      <w:numPr>
        <w:numId w:val="3"/>
      </w:numPr>
      <w:pBdr>
        <w:bottom w:val="single" w:sz="4" w:space="1" w:color="4F81BD" w:themeColor="accent1"/>
      </w:pBdr>
      <w:spacing w:before="480" w:after="240" w:line="240" w:lineRule="auto"/>
      <w:ind w:left="284" w:hanging="284"/>
      <w:outlineLvl w:val="0"/>
    </w:pPr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D4EA4"/>
    <w:pPr>
      <w:numPr>
        <w:ilvl w:val="1"/>
        <w:numId w:val="3"/>
      </w:numPr>
      <w:spacing w:before="480" w:after="0"/>
      <w:ind w:left="0" w:firstLine="0"/>
      <w:outlineLvl w:val="1"/>
    </w:pPr>
    <w:rPr>
      <w:rFonts w:asciiTheme="majorHAnsi" w:eastAsiaTheme="majorEastAsia" w:hAnsiTheme="majorHAnsi" w:cstheme="majorBidi"/>
      <w:bCs/>
      <w:color w:val="1F497D" w:themeColor="text2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D4EA4"/>
    <w:pPr>
      <w:numPr>
        <w:ilvl w:val="2"/>
        <w:numId w:val="3"/>
      </w:numPr>
      <w:spacing w:before="240" w:after="0"/>
      <w:ind w:left="0" w:firstLine="0"/>
      <w:outlineLvl w:val="2"/>
    </w:pPr>
    <w:rPr>
      <w:rFonts w:asciiTheme="majorHAnsi" w:eastAsiaTheme="majorEastAsia" w:hAnsiTheme="majorHAnsi" w:cstheme="majorBidi"/>
      <w:bCs/>
      <w:color w:val="4F81BD" w:themeColor="accent1"/>
      <w:sz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D4EA4"/>
    <w:pPr>
      <w:keepNext/>
      <w:keepLines/>
      <w:numPr>
        <w:ilvl w:val="3"/>
        <w:numId w:val="3"/>
      </w:numPr>
      <w:spacing w:before="200" w:after="0"/>
      <w:ind w:left="0" w:firstLine="0"/>
      <w:outlineLvl w:val="3"/>
    </w:pPr>
    <w:rPr>
      <w:rFonts w:asciiTheme="majorHAnsi" w:eastAsiaTheme="majorEastAsia" w:hAnsiTheme="majorHAnsi" w:cstheme="majorBidi"/>
      <w:bCs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2B7B75"/>
    <w:pPr>
      <w:keepNext/>
      <w:keepLines/>
      <w:numPr>
        <w:ilvl w:val="4"/>
        <w:numId w:val="3"/>
      </w:numPr>
      <w:spacing w:before="200" w:after="0"/>
      <w:outlineLvl w:val="4"/>
    </w:pPr>
    <w:rPr>
      <w:rFonts w:asciiTheme="majorHAnsi" w:eastAsiaTheme="majorEastAsia" w:hAnsiTheme="majorHAnsi" w:cstheme="majorBidi"/>
      <w:color w:val="1F497D" w:themeColor="text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7B75"/>
    <w:pPr>
      <w:keepNext/>
      <w:keepLines/>
      <w:numPr>
        <w:ilvl w:val="5"/>
        <w:numId w:val="3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497D" w:themeColor="text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4C71"/>
    <w:pPr>
      <w:keepNext/>
      <w:keepLines/>
      <w:numPr>
        <w:ilvl w:val="6"/>
        <w:numId w:val="3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4C71"/>
    <w:pPr>
      <w:keepNext/>
      <w:keepLines/>
      <w:numPr>
        <w:ilvl w:val="7"/>
        <w:numId w:val="3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4C71"/>
    <w:pPr>
      <w:keepNext/>
      <w:keepLines/>
      <w:numPr>
        <w:ilvl w:val="8"/>
        <w:numId w:val="3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link w:val="PrrafodelistaCar"/>
    <w:uiPriority w:val="34"/>
    <w:qFormat/>
    <w:rsid w:val="00AD4C71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1D4EA4"/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1D4EA4"/>
    <w:rPr>
      <w:rFonts w:asciiTheme="majorHAnsi" w:eastAsiaTheme="majorEastAsia" w:hAnsiTheme="majorHAnsi" w:cstheme="majorBidi"/>
      <w:bCs/>
      <w:color w:val="1F497D" w:themeColor="text2"/>
      <w:sz w:val="28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1D4EA4"/>
    <w:rPr>
      <w:rFonts w:asciiTheme="majorHAnsi" w:eastAsiaTheme="majorEastAsia" w:hAnsiTheme="majorHAnsi" w:cstheme="majorBidi"/>
      <w:bCs/>
      <w:color w:val="4F81BD" w:themeColor="accent1"/>
      <w:sz w:val="28"/>
    </w:rPr>
  </w:style>
  <w:style w:type="paragraph" w:styleId="Ttulo">
    <w:name w:val="Title"/>
    <w:basedOn w:val="Normal"/>
    <w:next w:val="Normal"/>
    <w:link w:val="TtuloCar"/>
    <w:uiPriority w:val="10"/>
    <w:qFormat/>
    <w:rsid w:val="00BA07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5"/>
      <w:kern w:val="28"/>
      <w:sz w:val="3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BA070F"/>
    <w:rPr>
      <w:rFonts w:asciiTheme="majorHAnsi" w:eastAsiaTheme="majorEastAsia" w:hAnsiTheme="majorHAnsi" w:cstheme="majorBidi"/>
      <w:color w:val="1F497D" w:themeColor="text2"/>
      <w:spacing w:val="5"/>
      <w:kern w:val="28"/>
      <w:sz w:val="32"/>
      <w:szCs w:val="52"/>
    </w:rPr>
  </w:style>
  <w:style w:type="character" w:customStyle="1" w:styleId="Ttulo4Car">
    <w:name w:val="Título 4 Car"/>
    <w:basedOn w:val="Fuentedeprrafopredeter"/>
    <w:link w:val="Ttulo4"/>
    <w:uiPriority w:val="9"/>
    <w:rsid w:val="001D4EA4"/>
    <w:rPr>
      <w:rFonts w:asciiTheme="majorHAnsi" w:eastAsiaTheme="majorEastAsia" w:hAnsiTheme="majorHAnsi" w:cstheme="majorBidi"/>
      <w:bCs/>
      <w:iCs/>
      <w:color w:val="4F81BD" w:themeColor="accent1"/>
      <w:sz w:val="24"/>
    </w:rPr>
  </w:style>
  <w:style w:type="character" w:customStyle="1" w:styleId="Ttulo5Car">
    <w:name w:val="Título 5 Car"/>
    <w:basedOn w:val="Fuentedeprrafopredeter"/>
    <w:link w:val="Ttulo5"/>
    <w:uiPriority w:val="9"/>
    <w:rsid w:val="002B7B75"/>
    <w:rPr>
      <w:rFonts w:asciiTheme="majorHAnsi" w:eastAsiaTheme="majorEastAsia" w:hAnsiTheme="majorHAnsi" w:cstheme="majorBidi"/>
      <w:color w:val="1F497D" w:themeColor="text2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7B75"/>
    <w:rPr>
      <w:rFonts w:asciiTheme="majorHAnsi" w:eastAsiaTheme="majorEastAsia" w:hAnsiTheme="majorHAnsi" w:cstheme="majorBidi"/>
      <w:i/>
      <w:iCs/>
      <w:color w:val="1F497D" w:themeColor="text2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4C7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4C71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4C7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Subttulo">
    <w:name w:val="Subtitle"/>
    <w:basedOn w:val="Normal"/>
    <w:next w:val="Normal"/>
    <w:link w:val="SubttuloCar"/>
    <w:uiPriority w:val="11"/>
    <w:qFormat/>
    <w:rsid w:val="00730743"/>
    <w:pPr>
      <w:numPr>
        <w:ilvl w:val="1"/>
      </w:numPr>
    </w:pPr>
    <w:rPr>
      <w:rFonts w:eastAsiaTheme="majorEastAsia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730743"/>
    <w:rPr>
      <w:rFonts w:ascii="Arial" w:eastAsiaTheme="majorEastAsia" w:hAnsi="Arial" w:cstheme="majorBidi"/>
      <w:i/>
      <w:iCs/>
      <w:color w:val="4F81BD" w:themeColor="accent1"/>
      <w:spacing w:val="15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AD4C71"/>
    <w:rPr>
      <w:b/>
      <w:bCs/>
    </w:rPr>
  </w:style>
  <w:style w:type="character" w:styleId="nfasis">
    <w:name w:val="Emphasis"/>
    <w:basedOn w:val="Fuentedeprrafopredeter"/>
    <w:uiPriority w:val="20"/>
    <w:qFormat/>
    <w:rsid w:val="00AD4C71"/>
    <w:rPr>
      <w:i/>
      <w:iCs/>
    </w:rPr>
  </w:style>
  <w:style w:type="paragraph" w:styleId="Sinespaciado">
    <w:name w:val="No Spacing"/>
    <w:link w:val="SinespaciadoCar"/>
    <w:uiPriority w:val="1"/>
    <w:qFormat/>
    <w:rsid w:val="00730743"/>
    <w:pPr>
      <w:spacing w:after="0" w:line="240" w:lineRule="auto"/>
    </w:pPr>
    <w:rPr>
      <w:rFonts w:ascii="Arial" w:hAnsi="Arial"/>
    </w:rPr>
  </w:style>
  <w:style w:type="paragraph" w:styleId="Cita">
    <w:name w:val="Quote"/>
    <w:basedOn w:val="Normal"/>
    <w:next w:val="Normal"/>
    <w:link w:val="CitaCar"/>
    <w:uiPriority w:val="29"/>
    <w:qFormat/>
    <w:rsid w:val="00AD4C71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AD4C71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4C71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4C71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AD4C71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AD4C71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AD4C71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AD4C71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AD4C71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AD4C71"/>
    <w:pPr>
      <w:outlineLvl w:val="9"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AD4C71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30743"/>
    <w:rPr>
      <w:rFonts w:ascii="Arial" w:hAnsi="Arial"/>
    </w:rPr>
  </w:style>
  <w:style w:type="paragraph" w:styleId="Encabezado">
    <w:name w:val="header"/>
    <w:basedOn w:val="Normal"/>
    <w:link w:val="EncabezadoCar"/>
    <w:uiPriority w:val="99"/>
    <w:unhideWhenUsed/>
    <w:rsid w:val="00F550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550AF"/>
  </w:style>
  <w:style w:type="paragraph" w:styleId="Piedepgina">
    <w:name w:val="footer"/>
    <w:basedOn w:val="Normal"/>
    <w:link w:val="PiedepginaCar"/>
    <w:unhideWhenUsed/>
    <w:rsid w:val="00F550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F550AF"/>
  </w:style>
  <w:style w:type="paragraph" w:styleId="Textodeglobo">
    <w:name w:val="Balloon Text"/>
    <w:basedOn w:val="Normal"/>
    <w:link w:val="TextodegloboCar"/>
    <w:uiPriority w:val="99"/>
    <w:semiHidden/>
    <w:unhideWhenUsed/>
    <w:rsid w:val="00F550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550A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39"/>
    <w:rsid w:val="009158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447458"/>
    <w:rPr>
      <w:color w:val="808080"/>
    </w:rPr>
  </w:style>
  <w:style w:type="paragraph" w:styleId="Revisin">
    <w:name w:val="Revision"/>
    <w:hidden/>
    <w:uiPriority w:val="99"/>
    <w:semiHidden/>
    <w:rsid w:val="000D4341"/>
    <w:pPr>
      <w:spacing w:after="0" w:line="240" w:lineRule="auto"/>
    </w:pPr>
  </w:style>
  <w:style w:type="paragraph" w:customStyle="1" w:styleId="TituloPrimerHoja">
    <w:name w:val="Titulo Primer Hoja"/>
    <w:basedOn w:val="Normal"/>
    <w:link w:val="TituloPrimerHojaCar"/>
    <w:qFormat/>
    <w:rsid w:val="003653AB"/>
    <w:pPr>
      <w:jc w:val="center"/>
    </w:pPr>
    <w:rPr>
      <w:rFonts w:cstheme="majorHAnsi"/>
      <w:b/>
      <w:color w:val="1F497D" w:themeColor="text2"/>
      <w:sz w:val="56"/>
      <w:szCs w:val="56"/>
    </w:rPr>
  </w:style>
  <w:style w:type="character" w:customStyle="1" w:styleId="TituloPrimerHojaCar">
    <w:name w:val="Titulo Primer Hoja Car"/>
    <w:basedOn w:val="Fuentedeprrafopredeter"/>
    <w:link w:val="TituloPrimerHoja"/>
    <w:rsid w:val="003653AB"/>
    <w:rPr>
      <w:rFonts w:ascii="Arial" w:hAnsi="Arial" w:cstheme="majorHAnsi"/>
      <w:b/>
      <w:color w:val="1F497D" w:themeColor="text2"/>
      <w:sz w:val="56"/>
      <w:szCs w:val="56"/>
    </w:rPr>
  </w:style>
  <w:style w:type="table" w:styleId="Sombreadoclaro-nfasis5">
    <w:name w:val="Light Shading Accent 5"/>
    <w:basedOn w:val="Tablanormal"/>
    <w:uiPriority w:val="60"/>
    <w:rsid w:val="00AF4948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1">
    <w:name w:val="Light Shading Accent 1"/>
    <w:basedOn w:val="Tablanormal"/>
    <w:uiPriority w:val="60"/>
    <w:rsid w:val="00AF4948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Cuadrculaclara-nfasis1">
    <w:name w:val="Light Grid Accent 1"/>
    <w:basedOn w:val="Tablanormal"/>
    <w:uiPriority w:val="62"/>
    <w:rsid w:val="00AF4948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TDC1">
    <w:name w:val="toc 1"/>
    <w:basedOn w:val="Normal"/>
    <w:next w:val="Normal"/>
    <w:autoRedefine/>
    <w:uiPriority w:val="39"/>
    <w:unhideWhenUsed/>
    <w:qFormat/>
    <w:rsid w:val="00BA070F"/>
    <w:pPr>
      <w:tabs>
        <w:tab w:val="right" w:leader="dot" w:pos="10070"/>
      </w:tabs>
      <w:spacing w:after="100"/>
      <w:jc w:val="left"/>
    </w:pPr>
  </w:style>
  <w:style w:type="character" w:styleId="Hipervnculo">
    <w:name w:val="Hyperlink"/>
    <w:basedOn w:val="Fuentedeprrafopredeter"/>
    <w:uiPriority w:val="99"/>
    <w:unhideWhenUsed/>
    <w:rsid w:val="00F472C7"/>
    <w:rPr>
      <w:color w:val="0000FF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BA070F"/>
    <w:pPr>
      <w:tabs>
        <w:tab w:val="left" w:pos="880"/>
        <w:tab w:val="right" w:leader="dot" w:pos="10070"/>
      </w:tabs>
      <w:spacing w:after="100"/>
      <w:ind w:left="227"/>
      <w:jc w:val="left"/>
    </w:pPr>
    <w:rPr>
      <w:lang w:eastAsia="es-AR"/>
    </w:rPr>
  </w:style>
  <w:style w:type="paragraph" w:styleId="TDC3">
    <w:name w:val="toc 3"/>
    <w:basedOn w:val="Normal"/>
    <w:next w:val="Normal"/>
    <w:autoRedefine/>
    <w:uiPriority w:val="39"/>
    <w:unhideWhenUsed/>
    <w:qFormat/>
    <w:rsid w:val="00D71064"/>
    <w:pPr>
      <w:spacing w:after="100"/>
      <w:ind w:left="440"/>
      <w:jc w:val="left"/>
    </w:pPr>
    <w:rPr>
      <w:lang w:eastAsia="es-AR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DB214E"/>
  </w:style>
  <w:style w:type="paragraph" w:customStyle="1" w:styleId="Lista1Sub">
    <w:name w:val="Lista 1 Sub"/>
    <w:basedOn w:val="Normal"/>
    <w:qFormat/>
    <w:rsid w:val="00310B1B"/>
    <w:pPr>
      <w:spacing w:after="240" w:line="240" w:lineRule="auto"/>
      <w:ind w:left="1418" w:hanging="284"/>
      <w:jc w:val="left"/>
    </w:pPr>
    <w:rPr>
      <w:rFonts w:eastAsiaTheme="minorHAnsi"/>
      <w:lang w:val="es-ES"/>
    </w:rPr>
  </w:style>
  <w:style w:type="paragraph" w:customStyle="1" w:styleId="SubTituloPrimerHoja">
    <w:name w:val="Sub Titulo Primer Hoja"/>
    <w:basedOn w:val="TituloPrimerHoja"/>
    <w:link w:val="SubTituloPrimerHojaCar"/>
    <w:qFormat/>
    <w:rsid w:val="008C4642"/>
    <w:rPr>
      <w:color w:val="4F81BD" w:themeColor="accent1"/>
      <w:sz w:val="32"/>
    </w:rPr>
  </w:style>
  <w:style w:type="paragraph" w:styleId="TDC4">
    <w:name w:val="toc 4"/>
    <w:basedOn w:val="Normal"/>
    <w:next w:val="Normal"/>
    <w:autoRedefine/>
    <w:uiPriority w:val="39"/>
    <w:unhideWhenUsed/>
    <w:rsid w:val="00293239"/>
    <w:pPr>
      <w:spacing w:after="100"/>
      <w:ind w:left="660"/>
    </w:pPr>
  </w:style>
  <w:style w:type="character" w:customStyle="1" w:styleId="SubTituloPrimerHojaCar">
    <w:name w:val="Sub Titulo Primer Hoja Car"/>
    <w:basedOn w:val="TituloPrimerHojaCar"/>
    <w:link w:val="SubTituloPrimerHoja"/>
    <w:rsid w:val="008C4642"/>
    <w:rPr>
      <w:rFonts w:asciiTheme="majorHAnsi" w:hAnsiTheme="majorHAnsi" w:cstheme="majorHAnsi"/>
      <w:b/>
      <w:color w:val="4F81BD" w:themeColor="accent1"/>
      <w:sz w:val="32"/>
      <w:szCs w:val="56"/>
    </w:rPr>
  </w:style>
  <w:style w:type="character" w:styleId="Nmerodepgina">
    <w:name w:val="page number"/>
    <w:basedOn w:val="Fuentedeprrafopredeter"/>
    <w:semiHidden/>
    <w:unhideWhenUsed/>
    <w:rsid w:val="00C87C4B"/>
  </w:style>
  <w:style w:type="table" w:styleId="Tablanormal5">
    <w:name w:val="Plain Table 5"/>
    <w:basedOn w:val="Tablanormal"/>
    <w:uiPriority w:val="45"/>
    <w:rsid w:val="002C53D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4-nfasis1">
    <w:name w:val="Grid Table 4 Accent 1"/>
    <w:basedOn w:val="Tablanormal"/>
    <w:uiPriority w:val="49"/>
    <w:rsid w:val="003739C0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\\dc01\Usuarios\Comun\GLM%20-%20Gr&#225;fica\GLM\Plantilla%20Documentacion%20v2.0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BC5BF0BD99E6433E9EB193359A6B72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68AE3-CF31-4EF1-B23D-52E9F14007A6}"/>
      </w:docPartPr>
      <w:docPartBody>
        <w:p w:rsidR="008D14D8" w:rsidRDefault="0087050D" w:rsidP="0087050D">
          <w:pPr>
            <w:pStyle w:val="BC5BF0BD99E6433E9EB193359A6B7227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6E089B51B75A482DB6051E08343217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24A1C9-E731-4D9F-9C99-94ECEBB432E3}"/>
      </w:docPartPr>
      <w:docPartBody>
        <w:p w:rsidR="008D14D8" w:rsidRDefault="0087050D" w:rsidP="0087050D">
          <w:pPr>
            <w:pStyle w:val="6E089B51B75A482DB6051E08343217BB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E7D91099FF44E99A7BA2AD998E910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1A8E18-41D2-48B9-AEE4-E0CCEA2D2AAB}"/>
      </w:docPartPr>
      <w:docPartBody>
        <w:p w:rsidR="008D14D8" w:rsidRDefault="0087050D" w:rsidP="0087050D">
          <w:pPr>
            <w:pStyle w:val="4E7D91099FF44E99A7BA2AD998E91065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50D"/>
    <w:rsid w:val="00566E2C"/>
    <w:rsid w:val="00756EAB"/>
    <w:rsid w:val="0087050D"/>
    <w:rsid w:val="008D1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87050D"/>
    <w:rPr>
      <w:color w:val="808080"/>
    </w:rPr>
  </w:style>
  <w:style w:type="paragraph" w:customStyle="1" w:styleId="BC5BF0BD99E6433E9EB193359A6B7227">
    <w:name w:val="BC5BF0BD99E6433E9EB193359A6B7227"/>
    <w:rsid w:val="0087050D"/>
  </w:style>
  <w:style w:type="paragraph" w:customStyle="1" w:styleId="6E089B51B75A482DB6051E08343217BB">
    <w:name w:val="6E089B51B75A482DB6051E08343217BB"/>
    <w:rsid w:val="0087050D"/>
  </w:style>
  <w:style w:type="paragraph" w:customStyle="1" w:styleId="4E7D91099FF44E99A7BA2AD998E91065">
    <w:name w:val="4E7D91099FF44E99A7BA2AD998E91065"/>
    <w:rsid w:val="0087050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GLM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ompuesto">
      <a:maj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2014-08-27T00:00:00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436EFA4-1EA7-4694-839B-089EC29452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 Documentacion v2.0.dotx</Template>
  <TotalTime>86</TotalTime>
  <Pages>1</Pages>
  <Words>148</Words>
  <Characters>818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Nación Seguros S.A.</Company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Ignacio Carson</dc:creator>
  <cp:keywords/>
  <cp:lastModifiedBy>Juan Ignacio Carson</cp:lastModifiedBy>
  <cp:revision>52</cp:revision>
  <dcterms:created xsi:type="dcterms:W3CDTF">2020-11-18T18:39:00Z</dcterms:created>
  <dcterms:modified xsi:type="dcterms:W3CDTF">2020-11-19T17:27:00Z</dcterms:modified>
</cp:coreProperties>
</file>